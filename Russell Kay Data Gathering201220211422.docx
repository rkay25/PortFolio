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DD585" w14:textId="77777777" w:rsidR="00D077E9" w:rsidRDefault="00D077E9" w:rsidP="00D70D02">
      <w:r>
        <w:rPr>
          <w:noProof/>
        </w:rPr>
        <w:drawing>
          <wp:anchor distT="0" distB="0" distL="114300" distR="114300" simplePos="0" relativeHeight="251658240" behindDoc="1" locked="0" layoutInCell="1" allowOverlap="1" wp14:anchorId="1B991CFB" wp14:editId="5BF9789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C4CF0E7" w14:textId="77777777" w:rsidTr="00D077E9">
        <w:trPr>
          <w:trHeight w:val="1894"/>
        </w:trPr>
        <w:tc>
          <w:tcPr>
            <w:tcW w:w="5580" w:type="dxa"/>
            <w:tcBorders>
              <w:top w:val="nil"/>
              <w:left w:val="nil"/>
              <w:bottom w:val="nil"/>
              <w:right w:val="nil"/>
            </w:tcBorders>
          </w:tcPr>
          <w:p w14:paraId="09B52C28" w14:textId="77777777" w:rsidR="00D077E9" w:rsidRDefault="00D077E9" w:rsidP="00D077E9">
            <w:r>
              <w:rPr>
                <w:noProof/>
              </w:rPr>
              <mc:AlternateContent>
                <mc:Choice Requires="wps">
                  <w:drawing>
                    <wp:inline distT="0" distB="0" distL="0" distR="0" wp14:anchorId="0C94F80E" wp14:editId="07C4BF42">
                      <wp:extent cx="3528695" cy="1666875"/>
                      <wp:effectExtent l="0" t="0" r="0" b="0"/>
                      <wp:docPr id="8" name="Text Box 8"/>
                      <wp:cNvGraphicFramePr/>
                      <a:graphic xmlns:a="http://schemas.openxmlformats.org/drawingml/2006/main">
                        <a:graphicData uri="http://schemas.microsoft.com/office/word/2010/wordprocessingShape">
                          <wps:wsp>
                            <wps:cNvSpPr txBox="1"/>
                            <wps:spPr>
                              <a:xfrm>
                                <a:off x="0" y="0"/>
                                <a:ext cx="3528695" cy="1666875"/>
                              </a:xfrm>
                              <a:prstGeom prst="rect">
                                <a:avLst/>
                              </a:prstGeom>
                              <a:noFill/>
                              <a:ln w="6350">
                                <a:noFill/>
                              </a:ln>
                            </wps:spPr>
                            <wps:txbx>
                              <w:txbxContent>
                                <w:p w14:paraId="72B58290" w14:textId="34D6BEFC" w:rsidR="00D077E9" w:rsidRPr="00D86945" w:rsidRDefault="00081386" w:rsidP="00D077E9">
                                  <w:pPr>
                                    <w:pStyle w:val="Title"/>
                                    <w:spacing w:after="0"/>
                                  </w:pPr>
                                  <w:r>
                                    <w:t>Sales Out Data and Why we collect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C94F80E" id="_x0000_t202" coordsize="21600,21600" o:spt="202" path="m,l,21600r21600,l21600,xe">
                      <v:stroke joinstyle="miter"/>
                      <v:path gradientshapeok="t" o:connecttype="rect"/>
                    </v:shapetype>
                    <v:shape id="Text Box 8" o:spid="_x0000_s1026" type="#_x0000_t202" style="width:277.8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" filled="f" stroked="f" strokeweight=".5pt">
                      <v:textbox>
                        <w:txbxContent>
                          <w:p w14:paraId="72B58290" w14:textId="34D6BEFC" w:rsidR="00D077E9" w:rsidRPr="00D86945" w:rsidRDefault="00081386" w:rsidP="00D077E9">
                            <w:pPr>
                              <w:pStyle w:val="Title"/>
                              <w:spacing w:after="0"/>
                            </w:pPr>
                            <w:r>
                              <w:t>Sales Out Data and Why we collect it.</w:t>
                            </w:r>
                          </w:p>
                        </w:txbxContent>
                      </v:textbox>
                      <w10:anchorlock/>
                    </v:shape>
                  </w:pict>
                </mc:Fallback>
              </mc:AlternateContent>
            </w:r>
          </w:p>
          <w:p w14:paraId="066BB009" w14:textId="77777777" w:rsidR="00D077E9" w:rsidRDefault="00D077E9" w:rsidP="00D077E9">
            <w:r>
              <w:rPr>
                <w:noProof/>
              </w:rPr>
              <mc:AlternateContent>
                <mc:Choice Requires="wps">
                  <w:drawing>
                    <wp:inline distT="0" distB="0" distL="0" distR="0" wp14:anchorId="04A2C7F5" wp14:editId="73DDA5B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44C4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72EBA71C" w14:textId="77777777" w:rsidTr="00D077E9">
        <w:trPr>
          <w:trHeight w:val="7636"/>
        </w:trPr>
        <w:tc>
          <w:tcPr>
            <w:tcW w:w="5580" w:type="dxa"/>
            <w:tcBorders>
              <w:top w:val="nil"/>
              <w:left w:val="nil"/>
              <w:bottom w:val="nil"/>
              <w:right w:val="nil"/>
            </w:tcBorders>
          </w:tcPr>
          <w:p w14:paraId="5EC2D17E" w14:textId="77777777" w:rsidR="00D077E9" w:rsidRDefault="00D077E9" w:rsidP="00D077E9">
            <w:pPr>
              <w:rPr>
                <w:noProof/>
              </w:rPr>
            </w:pPr>
          </w:p>
        </w:tc>
      </w:tr>
      <w:tr w:rsidR="00D077E9" w14:paraId="3B00D385" w14:textId="77777777" w:rsidTr="00D077E9">
        <w:trPr>
          <w:trHeight w:val="2171"/>
        </w:trPr>
        <w:tc>
          <w:tcPr>
            <w:tcW w:w="5580" w:type="dxa"/>
            <w:tcBorders>
              <w:top w:val="nil"/>
              <w:left w:val="nil"/>
              <w:bottom w:val="nil"/>
              <w:right w:val="nil"/>
            </w:tcBorders>
          </w:tcPr>
          <w:sdt>
            <w:sdtPr>
              <w:id w:val="1080870105"/>
              <w:placeholder>
                <w:docPart w:val="FCC6E6589EB94FDF9181B27875461F0E"/>
              </w:placeholder>
              <w15:appearance w15:val="hidden"/>
            </w:sdtPr>
            <w:sdtEndPr/>
            <w:sdtContent>
              <w:p w14:paraId="5576E34B" w14:textId="1B26BB6A"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F17E1C">
                  <w:rPr>
                    <w:rStyle w:val="SubtitleChar"/>
                    <w:b w:val="0"/>
                    <w:noProof/>
                  </w:rPr>
                  <w:t>December 16</w:t>
                </w:r>
                <w:r w:rsidRPr="00D86945">
                  <w:rPr>
                    <w:rStyle w:val="SubtitleChar"/>
                    <w:b w:val="0"/>
                  </w:rPr>
                  <w:fldChar w:fldCharType="end"/>
                </w:r>
              </w:p>
            </w:sdtContent>
          </w:sdt>
          <w:p w14:paraId="4CFA937B"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92C5C84" wp14:editId="55E5FC6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8604B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3F8AA5A" w14:textId="77777777" w:rsidR="00D077E9" w:rsidRDefault="00D077E9" w:rsidP="00D077E9">
            <w:pPr>
              <w:rPr>
                <w:noProof/>
                <w:sz w:val="10"/>
                <w:szCs w:val="10"/>
              </w:rPr>
            </w:pPr>
          </w:p>
          <w:p w14:paraId="35AC2247" w14:textId="77777777" w:rsidR="00D077E9" w:rsidRDefault="00D077E9" w:rsidP="00D077E9">
            <w:pPr>
              <w:rPr>
                <w:noProof/>
                <w:sz w:val="10"/>
                <w:szCs w:val="10"/>
              </w:rPr>
            </w:pPr>
          </w:p>
          <w:p w14:paraId="27ABC0A1" w14:textId="299473E2" w:rsidR="00D077E9" w:rsidRDefault="003B6BFA" w:rsidP="00D077E9">
            <w:sdt>
              <w:sdtPr>
                <w:id w:val="-1740469667"/>
                <w:placeholder>
                  <w:docPart w:val="7B2F0718D34D430DAF19B734E9AB935C"/>
                </w:placeholder>
                <w15:appearance w15:val="hidden"/>
              </w:sdtPr>
              <w:sdtEndPr/>
              <w:sdtContent>
                <w:r w:rsidR="0092755A">
                  <w:t>Wala</w:t>
                </w:r>
                <w:r w:rsidR="00E17E52">
                  <w:t xml:space="preserve"> Wala Bing Bang</w:t>
                </w:r>
              </w:sdtContent>
            </w:sdt>
          </w:p>
          <w:p w14:paraId="0309BB3B" w14:textId="19E920A7" w:rsidR="00D077E9" w:rsidRDefault="00D077E9" w:rsidP="00D077E9">
            <w:r w:rsidRPr="00B231E5">
              <w:t>Authored by:</w:t>
            </w:r>
            <w:r>
              <w:t xml:space="preserve"> </w:t>
            </w:r>
            <w:sdt>
              <w:sdtPr>
                <w:alias w:val="Your Name"/>
                <w:tag w:val="Your Name"/>
                <w:id w:val="-180584491"/>
                <w:placeholder>
                  <w:docPart w:val="A4CFF65C17814B02ADDCEBC3949CEABC"/>
                </w:placeholder>
                <w:dataBinding w:prefixMappings="xmlns:ns0='http://schemas.microsoft.com/office/2006/coverPageProps' " w:xpath="/ns0:CoverPageProperties[1]/ns0:CompanyFax[1]" w:storeItemID="{55AF091B-3C7A-41E3-B477-F2FDAA23CFDA}"/>
                <w15:appearance w15:val="hidden"/>
                <w:text w:multiLine="1"/>
              </w:sdtPr>
              <w:sdtEndPr/>
              <w:sdtContent>
                <w:r w:rsidR="00E17E52">
                  <w:t>Russell Kay</w:t>
                </w:r>
              </w:sdtContent>
            </w:sdt>
          </w:p>
          <w:p w14:paraId="276078A3" w14:textId="77777777" w:rsidR="00D077E9" w:rsidRPr="00D86945" w:rsidRDefault="00D077E9" w:rsidP="00D077E9">
            <w:pPr>
              <w:rPr>
                <w:noProof/>
                <w:sz w:val="10"/>
                <w:szCs w:val="10"/>
              </w:rPr>
            </w:pPr>
          </w:p>
        </w:tc>
      </w:tr>
    </w:tbl>
    <w:p w14:paraId="29BF58AE" w14:textId="77777777" w:rsidR="00D077E9" w:rsidRDefault="00D077E9">
      <w:pPr>
        <w:spacing w:after="200"/>
      </w:pPr>
      <w:r w:rsidRPr="00D967AC">
        <w:rPr>
          <w:noProof/>
        </w:rPr>
        <w:drawing>
          <wp:anchor distT="0" distB="0" distL="114300" distR="114300" simplePos="0" relativeHeight="251661312" behindDoc="0" locked="0" layoutInCell="1" allowOverlap="1" wp14:anchorId="7311146B" wp14:editId="714949A0">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39A699A" wp14:editId="75D1F0C4">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18F4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20E7569" wp14:editId="4FBAE754">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2321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04F73AD8" w14:textId="24DE3511" w:rsidR="0087605E" w:rsidRDefault="00081386" w:rsidP="00DF027C">
      <w:pPr>
        <w:rPr>
          <w:sz w:val="24"/>
          <w:szCs w:val="24"/>
        </w:rPr>
      </w:pPr>
      <w:r w:rsidRPr="00081386">
        <w:rPr>
          <w:sz w:val="40"/>
          <w:szCs w:val="40"/>
        </w:rPr>
        <w:lastRenderedPageBreak/>
        <w:t>Contents:</w:t>
      </w:r>
    </w:p>
    <w:p w14:paraId="7BA68A9D" w14:textId="66B6917B" w:rsidR="00081386" w:rsidRPr="00081386" w:rsidRDefault="00081386" w:rsidP="00081386">
      <w:pPr>
        <w:pStyle w:val="ListParagraph"/>
        <w:numPr>
          <w:ilvl w:val="0"/>
          <w:numId w:val="1"/>
        </w:numPr>
        <w:rPr>
          <w:sz w:val="24"/>
          <w:szCs w:val="24"/>
        </w:rPr>
      </w:pPr>
      <w:r w:rsidRPr="00081386">
        <w:rPr>
          <w:sz w:val="24"/>
          <w:szCs w:val="24"/>
        </w:rPr>
        <w:t>Introduction</w:t>
      </w:r>
    </w:p>
    <w:p w14:paraId="6BA422AA" w14:textId="0A90264F" w:rsidR="00081386" w:rsidRPr="00081386" w:rsidRDefault="00081386" w:rsidP="00081386">
      <w:pPr>
        <w:pStyle w:val="ListParagraph"/>
        <w:numPr>
          <w:ilvl w:val="0"/>
          <w:numId w:val="1"/>
        </w:numPr>
        <w:rPr>
          <w:sz w:val="24"/>
          <w:szCs w:val="24"/>
        </w:rPr>
      </w:pPr>
      <w:r>
        <w:rPr>
          <w:sz w:val="24"/>
          <w:szCs w:val="24"/>
        </w:rPr>
        <w:t>Data source 1</w:t>
      </w:r>
    </w:p>
    <w:p w14:paraId="5D527559" w14:textId="1E510ACA" w:rsidR="00081386" w:rsidRDefault="00081386" w:rsidP="00081386">
      <w:pPr>
        <w:pStyle w:val="ListParagraph"/>
        <w:numPr>
          <w:ilvl w:val="0"/>
          <w:numId w:val="1"/>
        </w:numPr>
        <w:rPr>
          <w:sz w:val="24"/>
          <w:szCs w:val="24"/>
        </w:rPr>
      </w:pPr>
      <w:r>
        <w:rPr>
          <w:sz w:val="24"/>
          <w:szCs w:val="24"/>
        </w:rPr>
        <w:t>Data source 2</w:t>
      </w:r>
    </w:p>
    <w:p w14:paraId="366338B8" w14:textId="5BB4C024" w:rsidR="00081386" w:rsidRDefault="00081386" w:rsidP="00081386">
      <w:pPr>
        <w:pStyle w:val="ListParagraph"/>
        <w:numPr>
          <w:ilvl w:val="0"/>
          <w:numId w:val="1"/>
        </w:numPr>
        <w:rPr>
          <w:sz w:val="24"/>
          <w:szCs w:val="24"/>
        </w:rPr>
      </w:pPr>
      <w:r>
        <w:rPr>
          <w:sz w:val="24"/>
          <w:szCs w:val="24"/>
        </w:rPr>
        <w:t>Data source 3</w:t>
      </w:r>
    </w:p>
    <w:p w14:paraId="403BFF71" w14:textId="175F49C6" w:rsidR="0021222D" w:rsidRDefault="0021222D" w:rsidP="00081386">
      <w:pPr>
        <w:pStyle w:val="ListParagraph"/>
        <w:numPr>
          <w:ilvl w:val="0"/>
          <w:numId w:val="1"/>
        </w:numPr>
        <w:rPr>
          <w:sz w:val="24"/>
          <w:szCs w:val="24"/>
        </w:rPr>
      </w:pPr>
      <w:r>
        <w:rPr>
          <w:sz w:val="24"/>
          <w:szCs w:val="24"/>
        </w:rPr>
        <w:t>Reading the data into the data warehouse</w:t>
      </w:r>
    </w:p>
    <w:p w14:paraId="72046272" w14:textId="492D52DD" w:rsidR="00081386" w:rsidRDefault="00081386" w:rsidP="00081386">
      <w:pPr>
        <w:pStyle w:val="ListParagraph"/>
        <w:numPr>
          <w:ilvl w:val="0"/>
          <w:numId w:val="1"/>
        </w:numPr>
        <w:rPr>
          <w:sz w:val="24"/>
          <w:szCs w:val="24"/>
        </w:rPr>
      </w:pPr>
      <w:r>
        <w:rPr>
          <w:sz w:val="24"/>
          <w:szCs w:val="24"/>
        </w:rPr>
        <w:t>Implications</w:t>
      </w:r>
      <w:r w:rsidR="002A2FBB">
        <w:rPr>
          <w:sz w:val="24"/>
          <w:szCs w:val="24"/>
        </w:rPr>
        <w:t xml:space="preserve"> and Value</w:t>
      </w:r>
    </w:p>
    <w:p w14:paraId="10BFA34C" w14:textId="0984B2CA" w:rsidR="00081386" w:rsidRDefault="00081386" w:rsidP="002A2FBB">
      <w:pPr>
        <w:pStyle w:val="ListParagraph"/>
        <w:numPr>
          <w:ilvl w:val="0"/>
          <w:numId w:val="1"/>
        </w:numPr>
        <w:rPr>
          <w:sz w:val="24"/>
          <w:szCs w:val="24"/>
        </w:rPr>
      </w:pPr>
      <w:r>
        <w:rPr>
          <w:sz w:val="24"/>
          <w:szCs w:val="24"/>
        </w:rPr>
        <w:t>Analysis</w:t>
      </w:r>
    </w:p>
    <w:p w14:paraId="10C8EB75" w14:textId="4E3C1C42" w:rsidR="00081386" w:rsidRDefault="00081386" w:rsidP="00081386">
      <w:pPr>
        <w:pStyle w:val="ListParagraph"/>
        <w:numPr>
          <w:ilvl w:val="0"/>
          <w:numId w:val="1"/>
        </w:numPr>
        <w:rPr>
          <w:sz w:val="24"/>
          <w:szCs w:val="24"/>
        </w:rPr>
      </w:pPr>
      <w:r>
        <w:rPr>
          <w:sz w:val="24"/>
          <w:szCs w:val="24"/>
        </w:rPr>
        <w:t>Viewing the Data</w:t>
      </w:r>
    </w:p>
    <w:p w14:paraId="7314E6AA" w14:textId="7F50247E" w:rsidR="00081386" w:rsidRDefault="00081386" w:rsidP="00081386">
      <w:pPr>
        <w:rPr>
          <w:sz w:val="24"/>
          <w:szCs w:val="24"/>
        </w:rPr>
      </w:pPr>
    </w:p>
    <w:p w14:paraId="4094FA2C" w14:textId="2E4E4254" w:rsidR="00081386" w:rsidRDefault="00081386" w:rsidP="00081386">
      <w:pPr>
        <w:rPr>
          <w:sz w:val="24"/>
          <w:szCs w:val="24"/>
        </w:rPr>
      </w:pPr>
    </w:p>
    <w:p w14:paraId="37653ECB" w14:textId="71E927F8" w:rsidR="00081386" w:rsidRPr="007D71B5" w:rsidRDefault="00081386" w:rsidP="00081386">
      <w:pPr>
        <w:pStyle w:val="ListParagraph"/>
        <w:numPr>
          <w:ilvl w:val="0"/>
          <w:numId w:val="2"/>
        </w:numPr>
        <w:rPr>
          <w:sz w:val="24"/>
          <w:szCs w:val="24"/>
        </w:rPr>
      </w:pPr>
      <w:r w:rsidRPr="007D71B5">
        <w:rPr>
          <w:sz w:val="24"/>
          <w:szCs w:val="24"/>
        </w:rPr>
        <w:t>Introduction</w:t>
      </w:r>
    </w:p>
    <w:p w14:paraId="09392FBD" w14:textId="5C847232" w:rsidR="00081386" w:rsidRPr="007D71B5" w:rsidRDefault="00081386" w:rsidP="00081386">
      <w:pPr>
        <w:rPr>
          <w:b w:val="0"/>
          <w:bCs/>
          <w:sz w:val="24"/>
          <w:szCs w:val="24"/>
        </w:rPr>
      </w:pPr>
      <w:r w:rsidRPr="007D71B5">
        <w:rPr>
          <w:b w:val="0"/>
          <w:bCs/>
          <w:sz w:val="24"/>
          <w:szCs w:val="24"/>
        </w:rPr>
        <w:t>The data I will be working with is gathered from our customers and shows how much they have sold over the last week</w:t>
      </w:r>
      <w:r w:rsidR="00520583" w:rsidRPr="007D71B5">
        <w:rPr>
          <w:b w:val="0"/>
          <w:bCs/>
          <w:sz w:val="24"/>
          <w:szCs w:val="24"/>
        </w:rPr>
        <w:t xml:space="preserve">. </w:t>
      </w:r>
      <w:r w:rsidRPr="007D71B5">
        <w:rPr>
          <w:b w:val="0"/>
          <w:bCs/>
          <w:sz w:val="24"/>
          <w:szCs w:val="24"/>
        </w:rPr>
        <w:t>We can also use this data to keep track of stock in their warehouses and the value at which we sold the product to them.</w:t>
      </w:r>
    </w:p>
    <w:p w14:paraId="7BB79B96" w14:textId="4DD8D250" w:rsidR="00081386" w:rsidRPr="007D71B5" w:rsidRDefault="00081386" w:rsidP="00081386">
      <w:pPr>
        <w:rPr>
          <w:b w:val="0"/>
          <w:bCs/>
          <w:sz w:val="24"/>
          <w:szCs w:val="24"/>
        </w:rPr>
      </w:pPr>
    </w:p>
    <w:p w14:paraId="1209149E" w14:textId="6E5F0820" w:rsidR="00081386" w:rsidRPr="007D71B5" w:rsidRDefault="00081386" w:rsidP="00081386">
      <w:pPr>
        <w:rPr>
          <w:b w:val="0"/>
          <w:bCs/>
          <w:sz w:val="24"/>
          <w:szCs w:val="24"/>
        </w:rPr>
      </w:pPr>
      <w:r w:rsidRPr="007D71B5">
        <w:rPr>
          <w:b w:val="0"/>
          <w:bCs/>
          <w:sz w:val="24"/>
          <w:szCs w:val="24"/>
        </w:rPr>
        <w:t xml:space="preserve">We </w:t>
      </w:r>
      <w:r w:rsidR="00936A0E" w:rsidRPr="007D71B5">
        <w:rPr>
          <w:b w:val="0"/>
          <w:bCs/>
          <w:sz w:val="24"/>
          <w:szCs w:val="24"/>
        </w:rPr>
        <w:t>use the data to see how we can better work with our customers to help them sell the stock we provide</w:t>
      </w:r>
      <w:r w:rsidR="0083053E" w:rsidRPr="007D71B5">
        <w:rPr>
          <w:b w:val="0"/>
          <w:bCs/>
          <w:sz w:val="24"/>
          <w:szCs w:val="24"/>
        </w:rPr>
        <w:t xml:space="preserve">. </w:t>
      </w:r>
      <w:r w:rsidR="00936A0E" w:rsidRPr="007D71B5">
        <w:rPr>
          <w:b w:val="0"/>
          <w:bCs/>
          <w:sz w:val="24"/>
          <w:szCs w:val="24"/>
        </w:rPr>
        <w:t>We do this through a range of deals with the customer so that they might be able to sell the product cheaper and hopefully increase sales</w:t>
      </w:r>
      <w:r w:rsidR="00520583" w:rsidRPr="007D71B5">
        <w:rPr>
          <w:b w:val="0"/>
          <w:bCs/>
          <w:sz w:val="24"/>
          <w:szCs w:val="24"/>
        </w:rPr>
        <w:t xml:space="preserve">. </w:t>
      </w:r>
      <w:r w:rsidR="00936A0E" w:rsidRPr="007D71B5">
        <w:rPr>
          <w:b w:val="0"/>
          <w:bCs/>
          <w:sz w:val="24"/>
          <w:szCs w:val="24"/>
        </w:rPr>
        <w:t>We will also look at stock levels to determine how frequent and at what quantity we need to restock the customer.</w:t>
      </w:r>
    </w:p>
    <w:p w14:paraId="1109AB98" w14:textId="3B08A443" w:rsidR="00936A0E" w:rsidRPr="007D71B5" w:rsidRDefault="00936A0E" w:rsidP="00081386">
      <w:pPr>
        <w:rPr>
          <w:b w:val="0"/>
          <w:bCs/>
          <w:sz w:val="24"/>
          <w:szCs w:val="24"/>
        </w:rPr>
      </w:pPr>
    </w:p>
    <w:p w14:paraId="5592611A" w14:textId="72C5A12C" w:rsidR="00936A0E" w:rsidRPr="007D71B5" w:rsidRDefault="00936A0E" w:rsidP="00081386">
      <w:pPr>
        <w:rPr>
          <w:b w:val="0"/>
          <w:bCs/>
          <w:sz w:val="24"/>
          <w:szCs w:val="24"/>
        </w:rPr>
      </w:pPr>
      <w:r w:rsidRPr="007D71B5">
        <w:rPr>
          <w:b w:val="0"/>
          <w:bCs/>
          <w:sz w:val="24"/>
          <w:szCs w:val="24"/>
        </w:rPr>
        <w:t xml:space="preserve">The sales directors also use this information to try and predict next </w:t>
      </w:r>
      <w:r w:rsidR="001B2C5A" w:rsidRPr="007D71B5">
        <w:rPr>
          <w:b w:val="0"/>
          <w:bCs/>
          <w:sz w:val="24"/>
          <w:szCs w:val="24"/>
        </w:rPr>
        <w:t>year’s</w:t>
      </w:r>
      <w:r w:rsidRPr="007D71B5">
        <w:rPr>
          <w:b w:val="0"/>
          <w:bCs/>
          <w:sz w:val="24"/>
          <w:szCs w:val="24"/>
        </w:rPr>
        <w:t xml:space="preserve"> sales and take this into account with their budget calculations.</w:t>
      </w:r>
    </w:p>
    <w:p w14:paraId="75589B75" w14:textId="6350C785" w:rsidR="00936A0E" w:rsidRPr="007D71B5" w:rsidRDefault="00936A0E" w:rsidP="00081386">
      <w:pPr>
        <w:rPr>
          <w:b w:val="0"/>
          <w:bCs/>
          <w:sz w:val="24"/>
          <w:szCs w:val="24"/>
        </w:rPr>
      </w:pPr>
    </w:p>
    <w:p w14:paraId="2D032870" w14:textId="6A058BD3" w:rsidR="00936A0E" w:rsidRPr="007D71B5" w:rsidRDefault="00936A0E" w:rsidP="00081386">
      <w:pPr>
        <w:rPr>
          <w:b w:val="0"/>
          <w:bCs/>
          <w:sz w:val="24"/>
          <w:szCs w:val="24"/>
        </w:rPr>
      </w:pPr>
      <w:r w:rsidRPr="007D71B5">
        <w:rPr>
          <w:b w:val="0"/>
          <w:bCs/>
          <w:sz w:val="24"/>
          <w:szCs w:val="24"/>
        </w:rPr>
        <w:t xml:space="preserve">All in </w:t>
      </w:r>
      <w:r w:rsidR="0083053E" w:rsidRPr="007D71B5">
        <w:rPr>
          <w:b w:val="0"/>
          <w:bCs/>
          <w:sz w:val="24"/>
          <w:szCs w:val="24"/>
        </w:rPr>
        <w:t>all,</w:t>
      </w:r>
      <w:r w:rsidRPr="007D71B5">
        <w:rPr>
          <w:b w:val="0"/>
          <w:bCs/>
          <w:sz w:val="24"/>
          <w:szCs w:val="24"/>
        </w:rPr>
        <w:t xml:space="preserve"> this is very valuable data as it offers a lot of insights into what products are selling, where they are selling </w:t>
      </w:r>
      <w:r w:rsidR="007D71B5" w:rsidRPr="007D71B5">
        <w:rPr>
          <w:b w:val="0"/>
          <w:bCs/>
          <w:sz w:val="24"/>
          <w:szCs w:val="24"/>
        </w:rPr>
        <w:t>and</w:t>
      </w:r>
      <w:r w:rsidRPr="007D71B5">
        <w:rPr>
          <w:b w:val="0"/>
          <w:bCs/>
          <w:sz w:val="24"/>
          <w:szCs w:val="24"/>
        </w:rPr>
        <w:t xml:space="preserve"> what products are not selling.  This is so we can decide if it is worth bringing the same product in again whether it be at an increased or decreased amount or sometimes discontinuing the product</w:t>
      </w:r>
      <w:r w:rsidR="0083053E" w:rsidRPr="007D71B5">
        <w:rPr>
          <w:b w:val="0"/>
          <w:bCs/>
          <w:sz w:val="24"/>
          <w:szCs w:val="24"/>
        </w:rPr>
        <w:t xml:space="preserve"> if sales are poor.</w:t>
      </w:r>
    </w:p>
    <w:p w14:paraId="59D53910" w14:textId="63FAEE35" w:rsidR="0083053E" w:rsidRPr="007D71B5" w:rsidRDefault="0083053E" w:rsidP="00081386">
      <w:pPr>
        <w:rPr>
          <w:b w:val="0"/>
          <w:bCs/>
          <w:sz w:val="24"/>
          <w:szCs w:val="24"/>
        </w:rPr>
      </w:pPr>
    </w:p>
    <w:p w14:paraId="2C914777" w14:textId="43CA6BBA" w:rsidR="0083053E" w:rsidRPr="007D71B5" w:rsidRDefault="0083053E" w:rsidP="00081386">
      <w:pPr>
        <w:rPr>
          <w:sz w:val="24"/>
          <w:szCs w:val="24"/>
        </w:rPr>
      </w:pPr>
      <w:r w:rsidRPr="007D71B5">
        <w:rPr>
          <w:sz w:val="24"/>
          <w:szCs w:val="24"/>
        </w:rPr>
        <w:t>2.0 Data Source 1</w:t>
      </w:r>
    </w:p>
    <w:p w14:paraId="4793A1A0" w14:textId="444DAE28" w:rsidR="0083053E" w:rsidRPr="007D71B5" w:rsidRDefault="0083053E" w:rsidP="00081386">
      <w:pPr>
        <w:rPr>
          <w:b w:val="0"/>
          <w:bCs/>
          <w:sz w:val="24"/>
          <w:szCs w:val="24"/>
        </w:rPr>
      </w:pPr>
      <w:r w:rsidRPr="007D71B5">
        <w:rPr>
          <w:b w:val="0"/>
          <w:bCs/>
          <w:sz w:val="24"/>
          <w:szCs w:val="24"/>
        </w:rPr>
        <w:t>Data Source 1 is from Customer 1</w:t>
      </w:r>
      <w:r w:rsidR="00C63A70" w:rsidRPr="007D71B5">
        <w:rPr>
          <w:b w:val="0"/>
          <w:bCs/>
          <w:sz w:val="24"/>
          <w:szCs w:val="24"/>
        </w:rPr>
        <w:t xml:space="preserve">. </w:t>
      </w:r>
      <w:r w:rsidRPr="007D71B5">
        <w:rPr>
          <w:b w:val="0"/>
          <w:bCs/>
          <w:sz w:val="24"/>
          <w:szCs w:val="24"/>
        </w:rPr>
        <w:t>To retrieve this data, I need to visit the vendor portal and manually download it</w:t>
      </w:r>
      <w:r w:rsidR="00AB2EA4">
        <w:rPr>
          <w:b w:val="0"/>
          <w:bCs/>
          <w:sz w:val="24"/>
          <w:szCs w:val="24"/>
        </w:rPr>
        <w:t xml:space="preserve"> and is available every week</w:t>
      </w:r>
      <w:r w:rsidR="00AB2EA4" w:rsidRPr="007D71B5">
        <w:rPr>
          <w:b w:val="0"/>
          <w:bCs/>
          <w:sz w:val="24"/>
          <w:szCs w:val="24"/>
        </w:rPr>
        <w:t xml:space="preserve">. </w:t>
      </w:r>
      <w:r w:rsidRPr="007D71B5">
        <w:rPr>
          <w:b w:val="0"/>
          <w:bCs/>
          <w:sz w:val="24"/>
          <w:szCs w:val="24"/>
        </w:rPr>
        <w:t>This is in a structured .xls</w:t>
      </w:r>
      <w:r w:rsidR="00C63A70">
        <w:rPr>
          <w:b w:val="0"/>
          <w:bCs/>
          <w:sz w:val="24"/>
          <w:szCs w:val="24"/>
        </w:rPr>
        <w:t>x</w:t>
      </w:r>
      <w:r w:rsidRPr="007D71B5">
        <w:rPr>
          <w:b w:val="0"/>
          <w:bCs/>
          <w:sz w:val="24"/>
          <w:szCs w:val="24"/>
        </w:rPr>
        <w:t xml:space="preserve"> format and contains quantitative data such as Units </w:t>
      </w:r>
      <w:r w:rsidR="00AB2EA4">
        <w:rPr>
          <w:b w:val="0"/>
          <w:bCs/>
          <w:sz w:val="24"/>
          <w:szCs w:val="24"/>
        </w:rPr>
        <w:t>s</w:t>
      </w:r>
      <w:r w:rsidR="00AB2EA4" w:rsidRPr="007D71B5">
        <w:rPr>
          <w:b w:val="0"/>
          <w:bCs/>
          <w:sz w:val="24"/>
          <w:szCs w:val="24"/>
        </w:rPr>
        <w:t>old,</w:t>
      </w:r>
      <w:r w:rsidR="007D71B5" w:rsidRPr="007D71B5">
        <w:rPr>
          <w:b w:val="0"/>
          <w:bCs/>
          <w:sz w:val="24"/>
          <w:szCs w:val="24"/>
        </w:rPr>
        <w:t xml:space="preserve"> and the value of the units sold.</w:t>
      </w:r>
    </w:p>
    <w:p w14:paraId="1CF4762F" w14:textId="7A616745" w:rsidR="0083053E" w:rsidRPr="007D71B5" w:rsidRDefault="0083053E" w:rsidP="00081386">
      <w:pPr>
        <w:rPr>
          <w:b w:val="0"/>
          <w:bCs/>
          <w:sz w:val="24"/>
          <w:szCs w:val="24"/>
        </w:rPr>
      </w:pPr>
      <w:r w:rsidRPr="007D71B5">
        <w:rPr>
          <w:b w:val="0"/>
          <w:bCs/>
          <w:sz w:val="24"/>
          <w:szCs w:val="24"/>
        </w:rPr>
        <w:t>Please see screen shot of data below.</w:t>
      </w:r>
    </w:p>
    <w:p w14:paraId="05C3C3D9" w14:textId="76690727" w:rsidR="0083053E" w:rsidRDefault="00377F6B" w:rsidP="00081386">
      <w:pPr>
        <w:rPr>
          <w:sz w:val="24"/>
          <w:szCs w:val="24"/>
        </w:rPr>
      </w:pPr>
      <w:r>
        <w:rPr>
          <w:noProof/>
          <w:sz w:val="24"/>
          <w:szCs w:val="24"/>
        </w:rPr>
        <w:lastRenderedPageBreak/>
        <w:drawing>
          <wp:inline distT="0" distB="0" distL="0" distR="0" wp14:anchorId="12CF5E26" wp14:editId="600DE373">
            <wp:extent cx="63055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5550" cy="2638425"/>
                    </a:xfrm>
                    <a:prstGeom prst="rect">
                      <a:avLst/>
                    </a:prstGeom>
                    <a:noFill/>
                    <a:ln>
                      <a:noFill/>
                    </a:ln>
                  </pic:spPr>
                </pic:pic>
              </a:graphicData>
            </a:graphic>
          </wp:inline>
        </w:drawing>
      </w:r>
    </w:p>
    <w:p w14:paraId="36444E17" w14:textId="7574A9FC" w:rsidR="00377F6B" w:rsidRDefault="00377F6B" w:rsidP="00081386">
      <w:pPr>
        <w:rPr>
          <w:sz w:val="24"/>
          <w:szCs w:val="24"/>
        </w:rPr>
      </w:pPr>
    </w:p>
    <w:p w14:paraId="17AA1C64" w14:textId="2365FC87" w:rsidR="00377F6B" w:rsidRPr="007D71B5" w:rsidRDefault="00377F6B" w:rsidP="00081386">
      <w:pPr>
        <w:rPr>
          <w:b w:val="0"/>
          <w:bCs/>
          <w:sz w:val="24"/>
          <w:szCs w:val="24"/>
        </w:rPr>
      </w:pPr>
      <w:r w:rsidRPr="007D71B5">
        <w:rPr>
          <w:b w:val="0"/>
          <w:bCs/>
          <w:sz w:val="24"/>
          <w:szCs w:val="24"/>
        </w:rPr>
        <w:t>The blacked-out section is the product codes and numbers for the items sold</w:t>
      </w:r>
      <w:r w:rsidR="002128D5" w:rsidRPr="007D71B5">
        <w:rPr>
          <w:b w:val="0"/>
          <w:bCs/>
          <w:sz w:val="24"/>
          <w:szCs w:val="24"/>
        </w:rPr>
        <w:t xml:space="preserve">. </w:t>
      </w:r>
      <w:r w:rsidRPr="007D71B5">
        <w:rPr>
          <w:b w:val="0"/>
          <w:bCs/>
          <w:sz w:val="24"/>
          <w:szCs w:val="24"/>
        </w:rPr>
        <w:t xml:space="preserve">The data to the right </w:t>
      </w:r>
      <w:r w:rsidR="002128D5" w:rsidRPr="007D71B5">
        <w:rPr>
          <w:b w:val="0"/>
          <w:bCs/>
          <w:sz w:val="24"/>
          <w:szCs w:val="24"/>
        </w:rPr>
        <w:t xml:space="preserve">is structured by having the sales date as the column headers and the Qty sold on that </w:t>
      </w:r>
      <w:r w:rsidR="007D71B5" w:rsidRPr="007D71B5">
        <w:rPr>
          <w:b w:val="0"/>
          <w:bCs/>
          <w:sz w:val="24"/>
          <w:szCs w:val="24"/>
        </w:rPr>
        <w:t>date</w:t>
      </w:r>
      <w:r w:rsidR="002128D5" w:rsidRPr="007D71B5">
        <w:rPr>
          <w:b w:val="0"/>
          <w:bCs/>
          <w:sz w:val="24"/>
          <w:szCs w:val="24"/>
        </w:rPr>
        <w:t>.</w:t>
      </w:r>
    </w:p>
    <w:p w14:paraId="13C68E48" w14:textId="434D0FE3" w:rsidR="002128D5" w:rsidRPr="007D71B5" w:rsidRDefault="002128D5" w:rsidP="00081386">
      <w:pPr>
        <w:rPr>
          <w:b w:val="0"/>
          <w:bCs/>
          <w:sz w:val="24"/>
          <w:szCs w:val="24"/>
        </w:rPr>
      </w:pPr>
    </w:p>
    <w:p w14:paraId="7E6745FC" w14:textId="18B7213D" w:rsidR="002128D5" w:rsidRDefault="002128D5" w:rsidP="00081386">
      <w:pPr>
        <w:rPr>
          <w:b w:val="0"/>
          <w:bCs/>
          <w:sz w:val="24"/>
          <w:szCs w:val="24"/>
        </w:rPr>
      </w:pPr>
      <w:r w:rsidRPr="007D71B5">
        <w:rPr>
          <w:b w:val="0"/>
          <w:bCs/>
          <w:sz w:val="24"/>
          <w:szCs w:val="24"/>
        </w:rPr>
        <w:t xml:space="preserve">At the top you have the sums of the total number of products sold on that date as well as the 8 day running totals and last </w:t>
      </w:r>
      <w:r w:rsidR="007D71B5" w:rsidRPr="007D71B5">
        <w:rPr>
          <w:b w:val="0"/>
          <w:bCs/>
          <w:sz w:val="24"/>
          <w:szCs w:val="24"/>
        </w:rPr>
        <w:t>week’s</w:t>
      </w:r>
      <w:r w:rsidRPr="007D71B5">
        <w:rPr>
          <w:b w:val="0"/>
          <w:bCs/>
          <w:sz w:val="24"/>
          <w:szCs w:val="24"/>
        </w:rPr>
        <w:t xml:space="preserve"> sales.</w:t>
      </w:r>
    </w:p>
    <w:p w14:paraId="4482D263" w14:textId="69CE06C4" w:rsidR="006C7923" w:rsidRDefault="006C7923" w:rsidP="00081386">
      <w:pPr>
        <w:rPr>
          <w:b w:val="0"/>
          <w:bCs/>
          <w:sz w:val="24"/>
          <w:szCs w:val="24"/>
        </w:rPr>
      </w:pPr>
    </w:p>
    <w:p w14:paraId="1FE66F23" w14:textId="130D638B" w:rsidR="006C7923" w:rsidRPr="007D71B5" w:rsidRDefault="006C7923" w:rsidP="00081386">
      <w:pPr>
        <w:rPr>
          <w:b w:val="0"/>
          <w:bCs/>
          <w:sz w:val="24"/>
          <w:szCs w:val="24"/>
        </w:rPr>
      </w:pPr>
      <w:r>
        <w:rPr>
          <w:b w:val="0"/>
          <w:bCs/>
          <w:sz w:val="24"/>
          <w:szCs w:val="24"/>
        </w:rPr>
        <w:t>This data is retrieved by a script that automatically downloads it from the customers website and renames the file before placing it in the folder ready to read into the Data Warehouse. I manually check the files each week to make sure they are read in correctly.</w:t>
      </w:r>
    </w:p>
    <w:p w14:paraId="5A14B3B4" w14:textId="673ED67B" w:rsidR="007D71B5" w:rsidRDefault="007D71B5" w:rsidP="00081386">
      <w:pPr>
        <w:rPr>
          <w:sz w:val="24"/>
          <w:szCs w:val="24"/>
        </w:rPr>
      </w:pPr>
    </w:p>
    <w:p w14:paraId="70B72192" w14:textId="4C2FAD9B" w:rsidR="007D71B5" w:rsidRDefault="007D71B5" w:rsidP="00081386">
      <w:pPr>
        <w:rPr>
          <w:sz w:val="24"/>
          <w:szCs w:val="24"/>
        </w:rPr>
      </w:pPr>
      <w:r>
        <w:rPr>
          <w:sz w:val="24"/>
          <w:szCs w:val="24"/>
        </w:rPr>
        <w:t>3.0 Data Source 2</w:t>
      </w:r>
    </w:p>
    <w:p w14:paraId="5C23E5CE" w14:textId="6D4480E5" w:rsidR="007D71B5" w:rsidRDefault="00AB2EA4" w:rsidP="00081386">
      <w:pPr>
        <w:rPr>
          <w:b w:val="0"/>
          <w:bCs/>
          <w:sz w:val="24"/>
          <w:szCs w:val="24"/>
        </w:rPr>
      </w:pPr>
      <w:r>
        <w:rPr>
          <w:b w:val="0"/>
          <w:bCs/>
          <w:sz w:val="24"/>
          <w:szCs w:val="24"/>
        </w:rPr>
        <w:t>Data Source 2 is from Customer 2. This is also downloaded from the customers vendor portal and is usually available once a week.</w:t>
      </w:r>
    </w:p>
    <w:p w14:paraId="7811C2B4" w14:textId="5C677AC9" w:rsidR="00AB2EA4" w:rsidRDefault="00AB2EA4" w:rsidP="00081386">
      <w:pPr>
        <w:rPr>
          <w:b w:val="0"/>
          <w:bCs/>
          <w:sz w:val="24"/>
          <w:szCs w:val="24"/>
        </w:rPr>
      </w:pPr>
    </w:p>
    <w:p w14:paraId="08DE538E" w14:textId="3640FD11" w:rsidR="00AB2EA4" w:rsidRDefault="00AB2EA4" w:rsidP="00081386">
      <w:pPr>
        <w:rPr>
          <w:b w:val="0"/>
          <w:bCs/>
          <w:sz w:val="24"/>
          <w:szCs w:val="24"/>
        </w:rPr>
      </w:pPr>
      <w:r>
        <w:rPr>
          <w:b w:val="0"/>
          <w:bCs/>
          <w:sz w:val="24"/>
          <w:szCs w:val="24"/>
        </w:rPr>
        <w:t>This data gives us the total amount shipped over the last week as well as the total revenue.</w:t>
      </w:r>
    </w:p>
    <w:p w14:paraId="76393935" w14:textId="2E3D1A17" w:rsidR="00AB2EA4" w:rsidRDefault="00AB2EA4" w:rsidP="00081386">
      <w:pPr>
        <w:rPr>
          <w:b w:val="0"/>
          <w:bCs/>
          <w:sz w:val="24"/>
          <w:szCs w:val="24"/>
        </w:rPr>
      </w:pPr>
      <w:r>
        <w:rPr>
          <w:b w:val="0"/>
          <w:bCs/>
          <w:sz w:val="24"/>
          <w:szCs w:val="24"/>
        </w:rPr>
        <w:t>The data comes in either csv or xlsx however we use the xlsx format</w:t>
      </w:r>
      <w:r w:rsidR="00897555">
        <w:rPr>
          <w:b w:val="0"/>
          <w:bCs/>
          <w:sz w:val="24"/>
          <w:szCs w:val="24"/>
        </w:rPr>
        <w:t xml:space="preserve">. </w:t>
      </w:r>
      <w:r>
        <w:rPr>
          <w:b w:val="0"/>
          <w:bCs/>
          <w:sz w:val="24"/>
          <w:szCs w:val="24"/>
        </w:rPr>
        <w:t>The data is very structured and is simply one table of data</w:t>
      </w:r>
      <w:r w:rsidR="00897555">
        <w:rPr>
          <w:b w:val="0"/>
          <w:bCs/>
          <w:sz w:val="24"/>
          <w:szCs w:val="24"/>
        </w:rPr>
        <w:t xml:space="preserve">. </w:t>
      </w:r>
      <w:r>
        <w:rPr>
          <w:b w:val="0"/>
          <w:bCs/>
          <w:sz w:val="24"/>
          <w:szCs w:val="24"/>
        </w:rPr>
        <w:t>It gives us values we can quantify such as the number of units shipped and the revenue that was made from these transactions.</w:t>
      </w:r>
    </w:p>
    <w:p w14:paraId="791EBBF2" w14:textId="2B1D19B8" w:rsidR="00897555" w:rsidRDefault="00897555" w:rsidP="00081386">
      <w:pPr>
        <w:rPr>
          <w:b w:val="0"/>
          <w:bCs/>
          <w:sz w:val="24"/>
          <w:szCs w:val="24"/>
        </w:rPr>
      </w:pPr>
    </w:p>
    <w:p w14:paraId="1670636A" w14:textId="183C62BB" w:rsidR="00897555" w:rsidRDefault="00897555" w:rsidP="00081386">
      <w:pPr>
        <w:rPr>
          <w:b w:val="0"/>
          <w:bCs/>
          <w:sz w:val="24"/>
          <w:szCs w:val="24"/>
        </w:rPr>
      </w:pPr>
      <w:r>
        <w:rPr>
          <w:b w:val="0"/>
          <w:bCs/>
          <w:sz w:val="24"/>
          <w:szCs w:val="24"/>
        </w:rPr>
        <w:t xml:space="preserve">The data also includes data from the same period in the previous year and </w:t>
      </w:r>
      <w:r w:rsidR="00B60561">
        <w:rPr>
          <w:b w:val="0"/>
          <w:bCs/>
          <w:sz w:val="24"/>
          <w:szCs w:val="24"/>
        </w:rPr>
        <w:t>the difference between the two.</w:t>
      </w:r>
    </w:p>
    <w:p w14:paraId="00C179AA" w14:textId="196515A6" w:rsidR="00897555" w:rsidRDefault="00897555" w:rsidP="00081386">
      <w:pPr>
        <w:rPr>
          <w:b w:val="0"/>
          <w:bCs/>
          <w:sz w:val="24"/>
          <w:szCs w:val="24"/>
        </w:rPr>
      </w:pPr>
    </w:p>
    <w:p w14:paraId="55FC3F32" w14:textId="6ECA6DA7" w:rsidR="00897555" w:rsidRDefault="00897555" w:rsidP="000B4B41">
      <w:pPr>
        <w:tabs>
          <w:tab w:val="left" w:pos="3930"/>
        </w:tabs>
        <w:rPr>
          <w:b w:val="0"/>
          <w:bCs/>
          <w:sz w:val="24"/>
          <w:szCs w:val="24"/>
        </w:rPr>
      </w:pPr>
      <w:r>
        <w:rPr>
          <w:b w:val="0"/>
          <w:bCs/>
          <w:sz w:val="24"/>
          <w:szCs w:val="24"/>
        </w:rPr>
        <w:t>Below is a screen shot of the data.</w:t>
      </w:r>
      <w:r w:rsidR="000B4B41">
        <w:rPr>
          <w:b w:val="0"/>
          <w:bCs/>
          <w:sz w:val="24"/>
          <w:szCs w:val="24"/>
        </w:rPr>
        <w:tab/>
      </w:r>
    </w:p>
    <w:p w14:paraId="3A2F3DEE" w14:textId="4167B3F8" w:rsidR="00897555" w:rsidRDefault="00897555" w:rsidP="00081386">
      <w:pPr>
        <w:rPr>
          <w:b w:val="0"/>
          <w:bCs/>
          <w:sz w:val="24"/>
          <w:szCs w:val="24"/>
        </w:rPr>
      </w:pPr>
    </w:p>
    <w:p w14:paraId="42700922" w14:textId="0FD66CA7" w:rsidR="00897555" w:rsidRPr="00AB2EA4" w:rsidRDefault="00897555" w:rsidP="00081386">
      <w:pPr>
        <w:rPr>
          <w:b w:val="0"/>
          <w:bCs/>
          <w:sz w:val="24"/>
          <w:szCs w:val="24"/>
        </w:rPr>
      </w:pPr>
      <w:r>
        <w:rPr>
          <w:b w:val="0"/>
          <w:bCs/>
          <w:noProof/>
          <w:sz w:val="24"/>
          <w:szCs w:val="24"/>
        </w:rPr>
        <w:lastRenderedPageBreak/>
        <w:drawing>
          <wp:inline distT="0" distB="0" distL="0" distR="0" wp14:anchorId="107F33F7" wp14:editId="245C9BEC">
            <wp:extent cx="6296025" cy="2638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96025" cy="2638425"/>
                    </a:xfrm>
                    <a:prstGeom prst="rect">
                      <a:avLst/>
                    </a:prstGeom>
                    <a:noFill/>
                    <a:ln>
                      <a:noFill/>
                    </a:ln>
                  </pic:spPr>
                </pic:pic>
              </a:graphicData>
            </a:graphic>
          </wp:inline>
        </w:drawing>
      </w:r>
    </w:p>
    <w:p w14:paraId="4BE989E5" w14:textId="2A78F1D8" w:rsidR="007D71B5" w:rsidRDefault="007D71B5" w:rsidP="00081386">
      <w:pPr>
        <w:rPr>
          <w:sz w:val="24"/>
          <w:szCs w:val="24"/>
        </w:rPr>
      </w:pPr>
    </w:p>
    <w:p w14:paraId="7CE2A7A2" w14:textId="78B2B166" w:rsidR="003F1307" w:rsidRDefault="00CA575E" w:rsidP="00081386">
      <w:pPr>
        <w:rPr>
          <w:b w:val="0"/>
          <w:bCs/>
          <w:sz w:val="24"/>
          <w:szCs w:val="24"/>
        </w:rPr>
      </w:pPr>
      <w:r>
        <w:rPr>
          <w:b w:val="0"/>
          <w:bCs/>
          <w:sz w:val="24"/>
          <w:szCs w:val="24"/>
        </w:rPr>
        <w:t>Again,</w:t>
      </w:r>
      <w:r w:rsidR="003F1307">
        <w:rPr>
          <w:b w:val="0"/>
          <w:bCs/>
          <w:sz w:val="24"/>
          <w:szCs w:val="24"/>
        </w:rPr>
        <w:t xml:space="preserve"> the </w:t>
      </w:r>
      <w:r w:rsidR="00B07F51">
        <w:rPr>
          <w:b w:val="0"/>
          <w:bCs/>
          <w:sz w:val="24"/>
          <w:szCs w:val="24"/>
        </w:rPr>
        <w:t>blacked-out</w:t>
      </w:r>
      <w:r w:rsidR="003F1307">
        <w:rPr>
          <w:b w:val="0"/>
          <w:bCs/>
          <w:sz w:val="24"/>
          <w:szCs w:val="24"/>
        </w:rPr>
        <w:t xml:space="preserve"> section is a list of products</w:t>
      </w:r>
      <w:r w:rsidR="009C6F39">
        <w:rPr>
          <w:b w:val="0"/>
          <w:bCs/>
          <w:sz w:val="24"/>
          <w:szCs w:val="24"/>
        </w:rPr>
        <w:t xml:space="preserve"> with the corresponding values to the right.</w:t>
      </w:r>
      <w:r w:rsidR="001C7039">
        <w:rPr>
          <w:b w:val="0"/>
          <w:bCs/>
          <w:sz w:val="24"/>
          <w:szCs w:val="24"/>
        </w:rPr>
        <w:t xml:space="preserve"> The </w:t>
      </w:r>
      <w:r w:rsidR="00D151E2">
        <w:rPr>
          <w:b w:val="0"/>
          <w:bCs/>
          <w:sz w:val="24"/>
          <w:szCs w:val="24"/>
        </w:rPr>
        <w:t>two</w:t>
      </w:r>
      <w:r w:rsidR="001C7039">
        <w:rPr>
          <w:b w:val="0"/>
          <w:bCs/>
          <w:sz w:val="24"/>
          <w:szCs w:val="24"/>
        </w:rPr>
        <w:t xml:space="preserve"> columns we use from this data is the Shipped Revenue and Shipped units.</w:t>
      </w:r>
    </w:p>
    <w:p w14:paraId="7A4C8552" w14:textId="64A390F3" w:rsidR="00D151E2" w:rsidRDefault="00D151E2" w:rsidP="00081386">
      <w:pPr>
        <w:rPr>
          <w:b w:val="0"/>
          <w:bCs/>
          <w:sz w:val="24"/>
          <w:szCs w:val="24"/>
        </w:rPr>
      </w:pPr>
    </w:p>
    <w:p w14:paraId="71FCA559" w14:textId="28620A4E" w:rsidR="00D151E2" w:rsidRDefault="00D151E2" w:rsidP="00081386">
      <w:pPr>
        <w:rPr>
          <w:b w:val="0"/>
          <w:bCs/>
          <w:sz w:val="24"/>
          <w:szCs w:val="24"/>
        </w:rPr>
      </w:pPr>
      <w:r>
        <w:rPr>
          <w:b w:val="0"/>
          <w:bCs/>
          <w:sz w:val="24"/>
          <w:szCs w:val="24"/>
        </w:rPr>
        <w:t>Shipped Revenue shows us the total amount revenue made by that product and the shipped units shows us how many units were shipped to generate that revenue.</w:t>
      </w:r>
    </w:p>
    <w:p w14:paraId="54322B33" w14:textId="23B02DB4" w:rsidR="00D151E2" w:rsidRDefault="00D151E2" w:rsidP="00081386">
      <w:pPr>
        <w:rPr>
          <w:b w:val="0"/>
          <w:bCs/>
          <w:sz w:val="24"/>
          <w:szCs w:val="24"/>
        </w:rPr>
      </w:pPr>
    </w:p>
    <w:p w14:paraId="38D614A1" w14:textId="53C2245B" w:rsidR="00D151E2" w:rsidRDefault="00D151E2" w:rsidP="00081386">
      <w:pPr>
        <w:rPr>
          <w:b w:val="0"/>
          <w:bCs/>
          <w:sz w:val="24"/>
          <w:szCs w:val="24"/>
        </w:rPr>
      </w:pPr>
      <w:r>
        <w:rPr>
          <w:b w:val="0"/>
          <w:bCs/>
          <w:sz w:val="24"/>
          <w:szCs w:val="24"/>
        </w:rPr>
        <w:t>This Data is Quantitative and structured</w:t>
      </w:r>
      <w:r w:rsidR="00D27832">
        <w:rPr>
          <w:b w:val="0"/>
          <w:bCs/>
          <w:sz w:val="24"/>
          <w:szCs w:val="24"/>
        </w:rPr>
        <w:t xml:space="preserve">. The data in the workbook is numerical and so easily </w:t>
      </w:r>
      <w:r w:rsidR="00F17E74">
        <w:rPr>
          <w:b w:val="0"/>
          <w:bCs/>
          <w:sz w:val="24"/>
          <w:szCs w:val="24"/>
        </w:rPr>
        <w:t>quantified. Coming in a structured format makes it easy for us to add this data to our data warehouse.</w:t>
      </w:r>
      <w:r w:rsidR="00174949">
        <w:rPr>
          <w:b w:val="0"/>
          <w:bCs/>
          <w:sz w:val="24"/>
          <w:szCs w:val="24"/>
        </w:rPr>
        <w:t xml:space="preserve"> It is also external data as we need to manually download it form the customers vendor portal in order to retrieve it. </w:t>
      </w:r>
    </w:p>
    <w:p w14:paraId="2DF3B1EB" w14:textId="78FD5358" w:rsidR="00174949" w:rsidRDefault="00174949" w:rsidP="00081386">
      <w:pPr>
        <w:rPr>
          <w:b w:val="0"/>
          <w:bCs/>
          <w:sz w:val="24"/>
          <w:szCs w:val="24"/>
        </w:rPr>
      </w:pPr>
    </w:p>
    <w:p w14:paraId="4B7ED113" w14:textId="2731156E" w:rsidR="00174949" w:rsidRDefault="00174949" w:rsidP="00174949">
      <w:pPr>
        <w:rPr>
          <w:sz w:val="24"/>
          <w:szCs w:val="24"/>
        </w:rPr>
      </w:pPr>
      <w:r w:rsidRPr="00174949">
        <w:rPr>
          <w:sz w:val="24"/>
          <w:szCs w:val="24"/>
        </w:rPr>
        <w:t>4.0</w:t>
      </w:r>
      <w:r w:rsidRPr="00174949">
        <w:rPr>
          <w:b w:val="0"/>
          <w:bCs/>
          <w:sz w:val="24"/>
          <w:szCs w:val="24"/>
        </w:rPr>
        <w:t xml:space="preserve"> </w:t>
      </w:r>
      <w:r w:rsidRPr="00174949">
        <w:rPr>
          <w:sz w:val="24"/>
          <w:szCs w:val="24"/>
        </w:rPr>
        <w:t>Data source 3</w:t>
      </w:r>
    </w:p>
    <w:p w14:paraId="1182F2B4" w14:textId="074B7267" w:rsidR="008B3AEC" w:rsidRDefault="008B3AEC" w:rsidP="00174949">
      <w:pPr>
        <w:rPr>
          <w:b w:val="0"/>
          <w:bCs/>
          <w:sz w:val="24"/>
          <w:szCs w:val="24"/>
        </w:rPr>
      </w:pPr>
      <w:r>
        <w:rPr>
          <w:b w:val="0"/>
          <w:bCs/>
          <w:sz w:val="24"/>
          <w:szCs w:val="24"/>
        </w:rPr>
        <w:t xml:space="preserve">Data Source 3 is from Customer </w:t>
      </w:r>
      <w:r w:rsidR="007E33E4">
        <w:rPr>
          <w:b w:val="0"/>
          <w:bCs/>
          <w:sz w:val="24"/>
          <w:szCs w:val="24"/>
        </w:rPr>
        <w:t>3</w:t>
      </w:r>
      <w:r>
        <w:rPr>
          <w:b w:val="0"/>
          <w:bCs/>
          <w:sz w:val="24"/>
          <w:szCs w:val="24"/>
        </w:rPr>
        <w:t xml:space="preserve">. </w:t>
      </w:r>
      <w:r w:rsidR="00BF5695">
        <w:rPr>
          <w:b w:val="0"/>
          <w:bCs/>
          <w:sz w:val="24"/>
          <w:szCs w:val="24"/>
        </w:rPr>
        <w:t>This customer provides 2 files. One for sales and one for stock.</w:t>
      </w:r>
    </w:p>
    <w:p w14:paraId="74708656" w14:textId="1BDE7A2F" w:rsidR="00BF5695" w:rsidRDefault="00BF5695" w:rsidP="00174949">
      <w:pPr>
        <w:rPr>
          <w:b w:val="0"/>
          <w:bCs/>
          <w:sz w:val="24"/>
          <w:szCs w:val="24"/>
        </w:rPr>
      </w:pPr>
    </w:p>
    <w:p w14:paraId="41020C5B" w14:textId="1AFF91B4" w:rsidR="00BF5695" w:rsidRDefault="00BF5695" w:rsidP="00174949">
      <w:pPr>
        <w:rPr>
          <w:b w:val="0"/>
          <w:bCs/>
          <w:sz w:val="24"/>
          <w:szCs w:val="24"/>
        </w:rPr>
      </w:pPr>
      <w:r>
        <w:rPr>
          <w:b w:val="0"/>
          <w:bCs/>
          <w:sz w:val="24"/>
          <w:szCs w:val="24"/>
        </w:rPr>
        <w:t>The first file is the Sales File. This is a structured .CSV file with quantitative data in a numerical format.</w:t>
      </w:r>
    </w:p>
    <w:p w14:paraId="59855FEF" w14:textId="1C2FAC09" w:rsidR="00BF5695" w:rsidRDefault="00BF5695" w:rsidP="00174949">
      <w:pPr>
        <w:rPr>
          <w:b w:val="0"/>
          <w:bCs/>
          <w:sz w:val="24"/>
          <w:szCs w:val="24"/>
        </w:rPr>
      </w:pPr>
      <w:r>
        <w:rPr>
          <w:b w:val="0"/>
          <w:bCs/>
          <w:sz w:val="24"/>
          <w:szCs w:val="24"/>
        </w:rPr>
        <w:t>We are emailed this data once a week by the rep who receives it from the customer.</w:t>
      </w:r>
    </w:p>
    <w:p w14:paraId="6BE7A24B" w14:textId="304A0CF6" w:rsidR="00BC1591" w:rsidRDefault="00BC1591" w:rsidP="00174949">
      <w:pPr>
        <w:rPr>
          <w:b w:val="0"/>
          <w:bCs/>
          <w:sz w:val="24"/>
          <w:szCs w:val="24"/>
        </w:rPr>
      </w:pPr>
    </w:p>
    <w:p w14:paraId="23DFFAA2" w14:textId="6D7D5656" w:rsidR="00BC1591" w:rsidRDefault="00BC1591" w:rsidP="00174949">
      <w:pPr>
        <w:rPr>
          <w:b w:val="0"/>
          <w:bCs/>
          <w:sz w:val="24"/>
          <w:szCs w:val="24"/>
        </w:rPr>
      </w:pPr>
      <w:r>
        <w:rPr>
          <w:noProof/>
        </w:rPr>
        <w:drawing>
          <wp:inline distT="0" distB="0" distL="0" distR="0" wp14:anchorId="473A77E7" wp14:editId="7CF624DD">
            <wp:extent cx="6309360" cy="1539875"/>
            <wp:effectExtent l="0" t="0" r="0" b="3175"/>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13"/>
                    <a:stretch>
                      <a:fillRect/>
                    </a:stretch>
                  </pic:blipFill>
                  <pic:spPr>
                    <a:xfrm>
                      <a:off x="0" y="0"/>
                      <a:ext cx="6309360" cy="1539875"/>
                    </a:xfrm>
                    <a:prstGeom prst="rect">
                      <a:avLst/>
                    </a:prstGeom>
                  </pic:spPr>
                </pic:pic>
              </a:graphicData>
            </a:graphic>
          </wp:inline>
        </w:drawing>
      </w:r>
    </w:p>
    <w:p w14:paraId="20A3C519" w14:textId="6989720A" w:rsidR="00DD5707" w:rsidRDefault="00DD5707" w:rsidP="00174949">
      <w:pPr>
        <w:rPr>
          <w:b w:val="0"/>
          <w:bCs/>
          <w:sz w:val="24"/>
          <w:szCs w:val="24"/>
        </w:rPr>
      </w:pPr>
    </w:p>
    <w:p w14:paraId="58E8D1A2" w14:textId="3229C116" w:rsidR="00DD5707" w:rsidRDefault="00DD5707" w:rsidP="00174949">
      <w:pPr>
        <w:rPr>
          <w:b w:val="0"/>
          <w:bCs/>
          <w:sz w:val="24"/>
          <w:szCs w:val="24"/>
        </w:rPr>
      </w:pPr>
      <w:r>
        <w:rPr>
          <w:b w:val="0"/>
          <w:bCs/>
          <w:sz w:val="24"/>
          <w:szCs w:val="24"/>
        </w:rPr>
        <w:lastRenderedPageBreak/>
        <w:t xml:space="preserve">The second file </w:t>
      </w:r>
      <w:r w:rsidR="00D97958">
        <w:rPr>
          <w:b w:val="0"/>
          <w:bCs/>
          <w:sz w:val="24"/>
          <w:szCs w:val="24"/>
        </w:rPr>
        <w:t xml:space="preserve">that </w:t>
      </w:r>
      <w:r>
        <w:rPr>
          <w:b w:val="0"/>
          <w:bCs/>
          <w:sz w:val="24"/>
          <w:szCs w:val="24"/>
        </w:rPr>
        <w:t>is received</w:t>
      </w:r>
      <w:r w:rsidR="00D97958">
        <w:rPr>
          <w:b w:val="0"/>
          <w:bCs/>
          <w:sz w:val="24"/>
          <w:szCs w:val="24"/>
        </w:rPr>
        <w:t xml:space="preserve"> is the Stock File. It is received</w:t>
      </w:r>
      <w:r>
        <w:rPr>
          <w:b w:val="0"/>
          <w:bCs/>
          <w:sz w:val="24"/>
          <w:szCs w:val="24"/>
        </w:rPr>
        <w:t xml:space="preserve"> in the same way and is also </w:t>
      </w:r>
      <w:r w:rsidR="00B837DB">
        <w:rPr>
          <w:b w:val="0"/>
          <w:bCs/>
          <w:sz w:val="24"/>
          <w:szCs w:val="24"/>
        </w:rPr>
        <w:t>quantitative numerical data stored in a structured .csv format.</w:t>
      </w:r>
    </w:p>
    <w:p w14:paraId="6E58ACD4" w14:textId="5AEB3E98" w:rsidR="00C60475" w:rsidRDefault="00C60475" w:rsidP="00174949">
      <w:pPr>
        <w:rPr>
          <w:b w:val="0"/>
          <w:bCs/>
          <w:sz w:val="24"/>
          <w:szCs w:val="24"/>
        </w:rPr>
      </w:pPr>
    </w:p>
    <w:p w14:paraId="0DCD378C" w14:textId="3180728E" w:rsidR="00C60475" w:rsidRDefault="00C60475" w:rsidP="00174949">
      <w:pPr>
        <w:rPr>
          <w:b w:val="0"/>
          <w:bCs/>
          <w:sz w:val="24"/>
          <w:szCs w:val="24"/>
        </w:rPr>
      </w:pPr>
      <w:r>
        <w:rPr>
          <w:b w:val="0"/>
          <w:bCs/>
          <w:sz w:val="24"/>
          <w:szCs w:val="24"/>
        </w:rPr>
        <w:t>The Image below shows the structure of the sales file.</w:t>
      </w:r>
    </w:p>
    <w:p w14:paraId="27B76E48" w14:textId="430E7894" w:rsidR="00C60475" w:rsidRDefault="00C60475" w:rsidP="00174949">
      <w:pPr>
        <w:rPr>
          <w:b w:val="0"/>
          <w:bCs/>
          <w:sz w:val="24"/>
          <w:szCs w:val="24"/>
        </w:rPr>
      </w:pPr>
    </w:p>
    <w:p w14:paraId="1D3496FE" w14:textId="3722104C" w:rsidR="00C60475" w:rsidRDefault="002B1925" w:rsidP="00174949">
      <w:pPr>
        <w:rPr>
          <w:b w:val="0"/>
          <w:bCs/>
          <w:sz w:val="24"/>
          <w:szCs w:val="24"/>
        </w:rPr>
      </w:pPr>
      <w:r>
        <w:rPr>
          <w:noProof/>
        </w:rPr>
        <w:drawing>
          <wp:inline distT="0" distB="0" distL="0" distR="0" wp14:anchorId="5C0DB529" wp14:editId="7C251EF8">
            <wp:extent cx="6309360" cy="3615055"/>
            <wp:effectExtent l="0" t="0" r="0" b="444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615055"/>
                    </a:xfrm>
                    <a:prstGeom prst="rect">
                      <a:avLst/>
                    </a:prstGeom>
                    <a:noFill/>
                    <a:ln>
                      <a:noFill/>
                    </a:ln>
                  </pic:spPr>
                </pic:pic>
              </a:graphicData>
            </a:graphic>
          </wp:inline>
        </w:drawing>
      </w:r>
    </w:p>
    <w:p w14:paraId="30D8055B" w14:textId="6A52546A" w:rsidR="002B1925" w:rsidRDefault="002B1925" w:rsidP="00174949">
      <w:pPr>
        <w:rPr>
          <w:b w:val="0"/>
          <w:bCs/>
          <w:sz w:val="24"/>
          <w:szCs w:val="24"/>
        </w:rPr>
      </w:pPr>
    </w:p>
    <w:p w14:paraId="4424CB97" w14:textId="77777777" w:rsidR="002B1925" w:rsidRDefault="002B1925" w:rsidP="00174949">
      <w:pPr>
        <w:rPr>
          <w:b w:val="0"/>
          <w:bCs/>
          <w:sz w:val="24"/>
          <w:szCs w:val="24"/>
        </w:rPr>
      </w:pPr>
      <w:r>
        <w:rPr>
          <w:b w:val="0"/>
          <w:bCs/>
          <w:sz w:val="24"/>
          <w:szCs w:val="24"/>
        </w:rPr>
        <w:t>The blacked-out column is their product number for the item. We cross reference this with a cross reference table where all the customers Product numbers are stored along with our corresponding Item number.</w:t>
      </w:r>
    </w:p>
    <w:p w14:paraId="5BFA470C" w14:textId="77777777" w:rsidR="002B1925" w:rsidRDefault="002B1925" w:rsidP="00174949">
      <w:pPr>
        <w:rPr>
          <w:b w:val="0"/>
          <w:bCs/>
          <w:sz w:val="24"/>
          <w:szCs w:val="24"/>
        </w:rPr>
      </w:pPr>
    </w:p>
    <w:p w14:paraId="332286CD" w14:textId="77777777" w:rsidR="002B1925" w:rsidRDefault="002B1925" w:rsidP="00174949">
      <w:pPr>
        <w:rPr>
          <w:b w:val="0"/>
          <w:bCs/>
          <w:sz w:val="24"/>
          <w:szCs w:val="24"/>
        </w:rPr>
      </w:pPr>
      <w:r>
        <w:rPr>
          <w:b w:val="0"/>
          <w:bCs/>
          <w:sz w:val="24"/>
          <w:szCs w:val="24"/>
        </w:rPr>
        <w:t>The two columns we use from this sheet are The Customers Product number and the Sales Units Column.</w:t>
      </w:r>
    </w:p>
    <w:p w14:paraId="0AB6DBDF" w14:textId="77777777" w:rsidR="002B1925" w:rsidRDefault="002B1925" w:rsidP="00174949">
      <w:pPr>
        <w:rPr>
          <w:b w:val="0"/>
          <w:bCs/>
          <w:sz w:val="24"/>
          <w:szCs w:val="24"/>
        </w:rPr>
      </w:pPr>
    </w:p>
    <w:p w14:paraId="13747AD5" w14:textId="77777777" w:rsidR="00D97958" w:rsidRDefault="002B1925" w:rsidP="00174949">
      <w:pPr>
        <w:rPr>
          <w:b w:val="0"/>
          <w:bCs/>
          <w:sz w:val="24"/>
          <w:szCs w:val="24"/>
        </w:rPr>
      </w:pPr>
      <w:r>
        <w:rPr>
          <w:b w:val="0"/>
          <w:bCs/>
          <w:sz w:val="24"/>
          <w:szCs w:val="24"/>
        </w:rPr>
        <w:t xml:space="preserve">From the sales </w:t>
      </w:r>
      <w:r w:rsidR="00D97958">
        <w:rPr>
          <w:b w:val="0"/>
          <w:bCs/>
          <w:sz w:val="24"/>
          <w:szCs w:val="24"/>
        </w:rPr>
        <w:t>unit’s</w:t>
      </w:r>
      <w:r>
        <w:rPr>
          <w:b w:val="0"/>
          <w:bCs/>
          <w:sz w:val="24"/>
          <w:szCs w:val="24"/>
        </w:rPr>
        <w:t xml:space="preserve"> column we obtain the number of units sold in the last week for the specified items</w:t>
      </w:r>
      <w:r w:rsidR="00D97958">
        <w:rPr>
          <w:b w:val="0"/>
          <w:bCs/>
          <w:sz w:val="24"/>
          <w:szCs w:val="24"/>
        </w:rPr>
        <w:t xml:space="preserve"> on the left</w:t>
      </w:r>
      <w:r>
        <w:rPr>
          <w:b w:val="0"/>
          <w:bCs/>
          <w:sz w:val="24"/>
          <w:szCs w:val="24"/>
        </w:rPr>
        <w:t>.</w:t>
      </w:r>
    </w:p>
    <w:p w14:paraId="6836C6DF" w14:textId="77777777" w:rsidR="00D97958" w:rsidRDefault="00D97958" w:rsidP="00174949">
      <w:pPr>
        <w:rPr>
          <w:b w:val="0"/>
          <w:bCs/>
          <w:sz w:val="24"/>
          <w:szCs w:val="24"/>
        </w:rPr>
      </w:pPr>
    </w:p>
    <w:p w14:paraId="737D56F9" w14:textId="3F4F1B23" w:rsidR="002B1925" w:rsidRDefault="00D97958" w:rsidP="00174949">
      <w:pPr>
        <w:rPr>
          <w:b w:val="0"/>
          <w:bCs/>
          <w:sz w:val="24"/>
          <w:szCs w:val="24"/>
        </w:rPr>
      </w:pPr>
      <w:r>
        <w:rPr>
          <w:b w:val="0"/>
          <w:bCs/>
          <w:sz w:val="24"/>
          <w:szCs w:val="24"/>
        </w:rPr>
        <w:t xml:space="preserve">The Stock sheet is </w:t>
      </w:r>
      <w:r w:rsidR="006E7471">
        <w:rPr>
          <w:b w:val="0"/>
          <w:bCs/>
          <w:sz w:val="24"/>
          <w:szCs w:val="24"/>
        </w:rPr>
        <w:t>very similar in its structure as shown in the image below.</w:t>
      </w:r>
    </w:p>
    <w:p w14:paraId="11646475" w14:textId="536E9347" w:rsidR="006E7471" w:rsidRDefault="006E7471" w:rsidP="00174949">
      <w:pPr>
        <w:rPr>
          <w:b w:val="0"/>
          <w:bCs/>
          <w:sz w:val="24"/>
          <w:szCs w:val="24"/>
        </w:rPr>
      </w:pPr>
    </w:p>
    <w:p w14:paraId="5414DC2A" w14:textId="53E5FE4A" w:rsidR="006E7471" w:rsidRDefault="003953E4" w:rsidP="00174949">
      <w:pPr>
        <w:rPr>
          <w:b w:val="0"/>
          <w:bCs/>
          <w:sz w:val="24"/>
          <w:szCs w:val="24"/>
        </w:rPr>
      </w:pPr>
      <w:r>
        <w:rPr>
          <w:b w:val="0"/>
          <w:bCs/>
          <w:noProof/>
          <w:sz w:val="24"/>
          <w:szCs w:val="24"/>
        </w:rPr>
        <w:lastRenderedPageBreak/>
        <w:drawing>
          <wp:inline distT="0" distB="0" distL="0" distR="0" wp14:anchorId="18C0362D" wp14:editId="22D70761">
            <wp:extent cx="6305550" cy="3077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3077210"/>
                    </a:xfrm>
                    <a:prstGeom prst="rect">
                      <a:avLst/>
                    </a:prstGeom>
                    <a:noFill/>
                    <a:ln>
                      <a:noFill/>
                    </a:ln>
                  </pic:spPr>
                </pic:pic>
              </a:graphicData>
            </a:graphic>
          </wp:inline>
        </w:drawing>
      </w:r>
    </w:p>
    <w:p w14:paraId="39593560" w14:textId="2E616B35" w:rsidR="003953E4" w:rsidRDefault="003953E4" w:rsidP="00174949">
      <w:pPr>
        <w:rPr>
          <w:b w:val="0"/>
          <w:bCs/>
          <w:sz w:val="24"/>
          <w:szCs w:val="24"/>
        </w:rPr>
      </w:pPr>
    </w:p>
    <w:p w14:paraId="6A5AA718" w14:textId="7FC537FC" w:rsidR="003953E4" w:rsidRDefault="003953E4" w:rsidP="00174949">
      <w:pPr>
        <w:rPr>
          <w:b w:val="0"/>
          <w:bCs/>
          <w:sz w:val="24"/>
          <w:szCs w:val="24"/>
        </w:rPr>
      </w:pPr>
      <w:r>
        <w:rPr>
          <w:b w:val="0"/>
          <w:bCs/>
          <w:sz w:val="24"/>
          <w:szCs w:val="24"/>
        </w:rPr>
        <w:t>The two columns we look at in this file are again the customers product number which we reference against our Customer Cross Ref Table. The second is the column Retail Units. This gives us the number of the item the customer has in stock. From this we can look at how fast or slow certain products are moving if we compare it to the Sales File.</w:t>
      </w:r>
      <w:r w:rsidR="006561AA">
        <w:rPr>
          <w:b w:val="0"/>
          <w:bCs/>
          <w:sz w:val="24"/>
          <w:szCs w:val="24"/>
        </w:rPr>
        <w:t xml:space="preserve"> We can then use this data to try and </w:t>
      </w:r>
      <w:r w:rsidR="00196D91">
        <w:rPr>
          <w:b w:val="0"/>
          <w:bCs/>
          <w:sz w:val="24"/>
          <w:szCs w:val="24"/>
        </w:rPr>
        <w:t xml:space="preserve">predict and prescribe what actions should be taken. For </w:t>
      </w:r>
      <w:r w:rsidR="000016D5">
        <w:rPr>
          <w:b w:val="0"/>
          <w:bCs/>
          <w:sz w:val="24"/>
          <w:szCs w:val="24"/>
        </w:rPr>
        <w:t>example,</w:t>
      </w:r>
      <w:r w:rsidR="00196D91">
        <w:rPr>
          <w:b w:val="0"/>
          <w:bCs/>
          <w:sz w:val="24"/>
          <w:szCs w:val="24"/>
        </w:rPr>
        <w:t xml:space="preserve"> if an item is selling fast and the customer has a </w:t>
      </w:r>
      <w:r w:rsidR="000016D5">
        <w:rPr>
          <w:b w:val="0"/>
          <w:bCs/>
          <w:sz w:val="24"/>
          <w:szCs w:val="24"/>
        </w:rPr>
        <w:t xml:space="preserve">low amount of stock left, we can then predict when we may need to send them more stock and how much stock to send. </w:t>
      </w:r>
    </w:p>
    <w:p w14:paraId="4C01CCAF" w14:textId="7C164570" w:rsidR="006C7923" w:rsidRDefault="006C7923" w:rsidP="00174949">
      <w:pPr>
        <w:rPr>
          <w:b w:val="0"/>
          <w:bCs/>
          <w:sz w:val="24"/>
          <w:szCs w:val="24"/>
        </w:rPr>
      </w:pPr>
    </w:p>
    <w:p w14:paraId="7D72E128" w14:textId="6308A208" w:rsidR="006C7923" w:rsidRPr="008B3AEC" w:rsidRDefault="006C7923" w:rsidP="00174949">
      <w:pPr>
        <w:rPr>
          <w:b w:val="0"/>
          <w:bCs/>
          <w:sz w:val="24"/>
          <w:szCs w:val="24"/>
        </w:rPr>
      </w:pPr>
      <w:r>
        <w:rPr>
          <w:b w:val="0"/>
          <w:bCs/>
          <w:sz w:val="24"/>
          <w:szCs w:val="24"/>
        </w:rPr>
        <w:t xml:space="preserve">All that is needed with these 2 files </w:t>
      </w:r>
      <w:r w:rsidR="00A9491F">
        <w:rPr>
          <w:b w:val="0"/>
          <w:bCs/>
          <w:sz w:val="24"/>
          <w:szCs w:val="24"/>
        </w:rPr>
        <w:t xml:space="preserve">is to rename them </w:t>
      </w:r>
      <w:r>
        <w:rPr>
          <w:b w:val="0"/>
          <w:bCs/>
          <w:sz w:val="24"/>
          <w:szCs w:val="24"/>
        </w:rPr>
        <w:t>appropriately so that they can be read into by the python Script I Maintain.</w:t>
      </w:r>
      <w:r w:rsidR="00A9491F">
        <w:rPr>
          <w:b w:val="0"/>
          <w:bCs/>
          <w:sz w:val="24"/>
          <w:szCs w:val="24"/>
        </w:rPr>
        <w:t xml:space="preserve"> Once read in they are checked by me manually to make sure the figures read in are correct. (Sometimes the customers have a sneaky habit of changing the layout slightly without informing us).</w:t>
      </w:r>
    </w:p>
    <w:p w14:paraId="2973420B" w14:textId="3A4595E3" w:rsidR="00174949" w:rsidRDefault="00174949" w:rsidP="00081386">
      <w:pPr>
        <w:rPr>
          <w:b w:val="0"/>
          <w:bCs/>
          <w:sz w:val="24"/>
          <w:szCs w:val="24"/>
        </w:rPr>
      </w:pPr>
    </w:p>
    <w:p w14:paraId="1A93F484" w14:textId="391837A2" w:rsidR="0089711D" w:rsidRDefault="0089711D" w:rsidP="00081386">
      <w:pPr>
        <w:rPr>
          <w:b w:val="0"/>
          <w:bCs/>
          <w:sz w:val="24"/>
          <w:szCs w:val="24"/>
        </w:rPr>
      </w:pPr>
    </w:p>
    <w:p w14:paraId="711B06DC" w14:textId="2C3CAAF8" w:rsidR="0089711D" w:rsidRDefault="00415847" w:rsidP="00081386">
      <w:pPr>
        <w:rPr>
          <w:sz w:val="24"/>
          <w:szCs w:val="24"/>
        </w:rPr>
      </w:pPr>
      <w:r>
        <w:rPr>
          <w:sz w:val="24"/>
          <w:szCs w:val="24"/>
        </w:rPr>
        <w:t>5</w:t>
      </w:r>
      <w:r w:rsidR="0089711D">
        <w:rPr>
          <w:sz w:val="24"/>
          <w:szCs w:val="24"/>
        </w:rPr>
        <w:t>.0 Reading the data into the data warehouse</w:t>
      </w:r>
    </w:p>
    <w:p w14:paraId="59F589FF" w14:textId="1B4E6E97" w:rsidR="0089711D" w:rsidRDefault="00810A79" w:rsidP="00081386">
      <w:pPr>
        <w:rPr>
          <w:b w:val="0"/>
          <w:bCs/>
          <w:sz w:val="24"/>
          <w:szCs w:val="24"/>
        </w:rPr>
      </w:pPr>
      <w:r>
        <w:rPr>
          <w:b w:val="0"/>
          <w:bCs/>
          <w:sz w:val="24"/>
          <w:szCs w:val="24"/>
        </w:rPr>
        <w:t>Each of the previous data sources are renamed to a structured format (</w:t>
      </w:r>
      <w:r w:rsidR="00B710BB">
        <w:rPr>
          <w:b w:val="0"/>
          <w:bCs/>
          <w:sz w:val="24"/>
          <w:szCs w:val="24"/>
        </w:rPr>
        <w:t>29-11-2021-CustomerName-WeekNo</w:t>
      </w:r>
      <w:r>
        <w:rPr>
          <w:b w:val="0"/>
          <w:bCs/>
          <w:sz w:val="24"/>
          <w:szCs w:val="24"/>
        </w:rPr>
        <w:t>)</w:t>
      </w:r>
      <w:r w:rsidR="00B710BB">
        <w:rPr>
          <w:b w:val="0"/>
          <w:bCs/>
          <w:sz w:val="24"/>
          <w:szCs w:val="24"/>
        </w:rPr>
        <w:t>.</w:t>
      </w:r>
    </w:p>
    <w:p w14:paraId="2AF55B44" w14:textId="21BB1353" w:rsidR="00B710BB" w:rsidRDefault="00B710BB" w:rsidP="00081386">
      <w:pPr>
        <w:rPr>
          <w:b w:val="0"/>
          <w:bCs/>
          <w:sz w:val="24"/>
          <w:szCs w:val="24"/>
        </w:rPr>
      </w:pPr>
    </w:p>
    <w:p w14:paraId="20E125E7" w14:textId="453976A9" w:rsidR="00B710BB" w:rsidRDefault="00B710BB" w:rsidP="00081386">
      <w:pPr>
        <w:rPr>
          <w:b w:val="0"/>
          <w:bCs/>
          <w:sz w:val="24"/>
          <w:szCs w:val="24"/>
        </w:rPr>
      </w:pPr>
      <w:r>
        <w:rPr>
          <w:b w:val="0"/>
          <w:bCs/>
          <w:sz w:val="24"/>
          <w:szCs w:val="24"/>
        </w:rPr>
        <w:t>The Date in the file name needs to be the previous Monday’s date. This is when the week begins and because the data is collected weekly it is also used as the date when reading in the data so that we know which week it relates to.</w:t>
      </w:r>
    </w:p>
    <w:p w14:paraId="488A19D8" w14:textId="750E553F" w:rsidR="00B710BB" w:rsidRDefault="00B710BB" w:rsidP="00081386">
      <w:pPr>
        <w:rPr>
          <w:b w:val="0"/>
          <w:bCs/>
          <w:sz w:val="24"/>
          <w:szCs w:val="24"/>
        </w:rPr>
      </w:pPr>
    </w:p>
    <w:p w14:paraId="41E953AA" w14:textId="2326B7CB" w:rsidR="00B710BB" w:rsidRDefault="00B710BB" w:rsidP="00081386">
      <w:pPr>
        <w:rPr>
          <w:b w:val="0"/>
          <w:bCs/>
          <w:sz w:val="24"/>
          <w:szCs w:val="24"/>
        </w:rPr>
      </w:pPr>
      <w:r>
        <w:rPr>
          <w:b w:val="0"/>
          <w:bCs/>
          <w:sz w:val="24"/>
          <w:szCs w:val="24"/>
        </w:rPr>
        <w:t xml:space="preserve">Adding the dash’s makes it easy to extract the text because you can turn the name </w:t>
      </w:r>
      <w:r w:rsidR="005A15C5">
        <w:rPr>
          <w:b w:val="0"/>
          <w:bCs/>
          <w:sz w:val="24"/>
          <w:szCs w:val="24"/>
        </w:rPr>
        <w:t xml:space="preserve">of the file </w:t>
      </w:r>
      <w:r>
        <w:rPr>
          <w:b w:val="0"/>
          <w:bCs/>
          <w:sz w:val="24"/>
          <w:szCs w:val="24"/>
        </w:rPr>
        <w:t>into an array</w:t>
      </w:r>
      <w:r w:rsidR="005A15C5">
        <w:rPr>
          <w:b w:val="0"/>
          <w:bCs/>
          <w:sz w:val="24"/>
          <w:szCs w:val="24"/>
        </w:rPr>
        <w:t xml:space="preserve"> when the script for that data</w:t>
      </w:r>
      <w:r w:rsidR="00207824">
        <w:rPr>
          <w:b w:val="0"/>
          <w:bCs/>
          <w:sz w:val="24"/>
          <w:szCs w:val="24"/>
        </w:rPr>
        <w:t xml:space="preserve"> source</w:t>
      </w:r>
      <w:r w:rsidR="005A15C5">
        <w:rPr>
          <w:b w:val="0"/>
          <w:bCs/>
          <w:sz w:val="24"/>
          <w:szCs w:val="24"/>
        </w:rPr>
        <w:t xml:space="preserve"> runs.</w:t>
      </w:r>
    </w:p>
    <w:p w14:paraId="29564160" w14:textId="136D2F16" w:rsidR="005A15C5" w:rsidRDefault="005A15C5" w:rsidP="00081386">
      <w:pPr>
        <w:rPr>
          <w:b w:val="0"/>
          <w:bCs/>
          <w:sz w:val="24"/>
          <w:szCs w:val="24"/>
        </w:rPr>
      </w:pPr>
      <w:r>
        <w:rPr>
          <w:b w:val="0"/>
          <w:bCs/>
          <w:sz w:val="24"/>
          <w:szCs w:val="24"/>
        </w:rPr>
        <w:lastRenderedPageBreak/>
        <w:t xml:space="preserve">Each of the data sources have a separate python script that reads the filename to get the </w:t>
      </w:r>
      <w:r w:rsidR="0099527F">
        <w:rPr>
          <w:b w:val="0"/>
          <w:bCs/>
          <w:sz w:val="24"/>
          <w:szCs w:val="24"/>
        </w:rPr>
        <w:t>date and then reads the data itself to populate the table information.</w:t>
      </w:r>
    </w:p>
    <w:p w14:paraId="538CF7B3" w14:textId="62077AAC" w:rsidR="0099527F" w:rsidRDefault="0099527F" w:rsidP="00081386">
      <w:pPr>
        <w:rPr>
          <w:b w:val="0"/>
          <w:bCs/>
          <w:sz w:val="24"/>
          <w:szCs w:val="24"/>
        </w:rPr>
      </w:pPr>
    </w:p>
    <w:p w14:paraId="53FA00DC" w14:textId="2EC73E2E" w:rsidR="0099527F" w:rsidRDefault="0099527F" w:rsidP="00081386">
      <w:pPr>
        <w:rPr>
          <w:b w:val="0"/>
          <w:bCs/>
          <w:sz w:val="24"/>
          <w:szCs w:val="24"/>
        </w:rPr>
      </w:pPr>
      <w:r>
        <w:rPr>
          <w:b w:val="0"/>
          <w:bCs/>
          <w:sz w:val="24"/>
          <w:szCs w:val="24"/>
        </w:rPr>
        <w:t xml:space="preserve">I am </w:t>
      </w:r>
      <w:r w:rsidR="0096401F">
        <w:rPr>
          <w:b w:val="0"/>
          <w:bCs/>
          <w:sz w:val="24"/>
          <w:szCs w:val="24"/>
        </w:rPr>
        <w:t xml:space="preserve">currently </w:t>
      </w:r>
      <w:r>
        <w:rPr>
          <w:b w:val="0"/>
          <w:bCs/>
          <w:sz w:val="24"/>
          <w:szCs w:val="24"/>
        </w:rPr>
        <w:t xml:space="preserve">in the process of updating all the scripts to Python 3 and attempting to make it as standardized as possible in order to make it easier to incorporate any new data sources we may </w:t>
      </w:r>
      <w:r w:rsidR="004E5C9B">
        <w:rPr>
          <w:b w:val="0"/>
          <w:bCs/>
          <w:sz w:val="24"/>
          <w:szCs w:val="24"/>
        </w:rPr>
        <w:t>acquire.</w:t>
      </w:r>
    </w:p>
    <w:p w14:paraId="3C04A4FA" w14:textId="1939CCAF" w:rsidR="004E5C9B" w:rsidRDefault="004E5C9B" w:rsidP="00081386">
      <w:pPr>
        <w:rPr>
          <w:b w:val="0"/>
          <w:bCs/>
          <w:sz w:val="24"/>
          <w:szCs w:val="24"/>
        </w:rPr>
      </w:pPr>
    </w:p>
    <w:p w14:paraId="596E2273" w14:textId="2CA92E73" w:rsidR="004E5C9B" w:rsidRDefault="004E5C9B" w:rsidP="00081386">
      <w:pPr>
        <w:rPr>
          <w:b w:val="0"/>
          <w:bCs/>
          <w:sz w:val="24"/>
          <w:szCs w:val="24"/>
        </w:rPr>
      </w:pPr>
      <w:r>
        <w:rPr>
          <w:b w:val="0"/>
          <w:bCs/>
          <w:sz w:val="24"/>
          <w:szCs w:val="24"/>
        </w:rPr>
        <w:t>The biggest benefit to reading in the data this way is speed. A python script can read the data and then push the data to the data warehouse much faster than a person can and sometimes these files can contain thousands of rows.</w:t>
      </w:r>
    </w:p>
    <w:p w14:paraId="5A46EBAB" w14:textId="6DCBF821" w:rsidR="004E5C9B" w:rsidRDefault="004E5C9B" w:rsidP="00081386">
      <w:pPr>
        <w:rPr>
          <w:b w:val="0"/>
          <w:bCs/>
          <w:sz w:val="24"/>
          <w:szCs w:val="24"/>
        </w:rPr>
      </w:pPr>
    </w:p>
    <w:p w14:paraId="44FAF13D" w14:textId="7D6B8FD4" w:rsidR="004E5C9B" w:rsidRDefault="00060EC8" w:rsidP="00081386">
      <w:pPr>
        <w:rPr>
          <w:b w:val="0"/>
          <w:bCs/>
          <w:sz w:val="24"/>
          <w:szCs w:val="24"/>
        </w:rPr>
      </w:pPr>
      <w:r>
        <w:rPr>
          <w:b w:val="0"/>
          <w:bCs/>
          <w:sz w:val="24"/>
          <w:szCs w:val="24"/>
        </w:rPr>
        <w:t xml:space="preserve">Each script also has a </w:t>
      </w:r>
      <w:r w:rsidR="0096401F">
        <w:rPr>
          <w:b w:val="0"/>
          <w:bCs/>
          <w:sz w:val="24"/>
          <w:szCs w:val="24"/>
        </w:rPr>
        <w:t>built-in</w:t>
      </w:r>
      <w:r>
        <w:rPr>
          <w:b w:val="0"/>
          <w:bCs/>
          <w:sz w:val="24"/>
          <w:szCs w:val="24"/>
        </w:rPr>
        <w:t xml:space="preserve"> alert for if something is wrong with the import. </w:t>
      </w:r>
      <w:r w:rsidR="006116AF">
        <w:rPr>
          <w:b w:val="0"/>
          <w:bCs/>
          <w:sz w:val="24"/>
          <w:szCs w:val="24"/>
        </w:rPr>
        <w:t>So,</w:t>
      </w:r>
      <w:r>
        <w:rPr>
          <w:b w:val="0"/>
          <w:bCs/>
          <w:sz w:val="24"/>
          <w:szCs w:val="24"/>
        </w:rPr>
        <w:t xml:space="preserve"> the script will run and if it can’t detect the folder or the file it will send an alert to slack which will then send us a notification letting us know it has failed</w:t>
      </w:r>
      <w:r w:rsidR="00A51097">
        <w:rPr>
          <w:b w:val="0"/>
          <w:bCs/>
          <w:sz w:val="24"/>
          <w:szCs w:val="24"/>
        </w:rPr>
        <w:t xml:space="preserve"> and why it has failed</w:t>
      </w:r>
      <w:r>
        <w:rPr>
          <w:b w:val="0"/>
          <w:bCs/>
          <w:sz w:val="24"/>
          <w:szCs w:val="24"/>
        </w:rPr>
        <w:t>.</w:t>
      </w:r>
    </w:p>
    <w:p w14:paraId="316672D6" w14:textId="42504EB0" w:rsidR="0096401F" w:rsidRDefault="0096401F" w:rsidP="00081386">
      <w:pPr>
        <w:rPr>
          <w:b w:val="0"/>
          <w:bCs/>
          <w:sz w:val="24"/>
          <w:szCs w:val="24"/>
        </w:rPr>
      </w:pPr>
    </w:p>
    <w:p w14:paraId="1DE792B3" w14:textId="18FC96DA" w:rsidR="0096401F" w:rsidRDefault="0096401F" w:rsidP="00081386">
      <w:pPr>
        <w:rPr>
          <w:b w:val="0"/>
          <w:bCs/>
          <w:sz w:val="24"/>
          <w:szCs w:val="24"/>
        </w:rPr>
      </w:pPr>
      <w:r>
        <w:rPr>
          <w:b w:val="0"/>
          <w:bCs/>
          <w:sz w:val="24"/>
          <w:szCs w:val="24"/>
        </w:rPr>
        <w:t>Other things are accounted for as well such as Checking the column names to make sure they haven’t changed (Which does happen).</w:t>
      </w:r>
      <w:r w:rsidR="00E617E5">
        <w:rPr>
          <w:b w:val="0"/>
          <w:bCs/>
          <w:sz w:val="24"/>
          <w:szCs w:val="24"/>
        </w:rPr>
        <w:t xml:space="preserve"> And that the data is in the right format.</w:t>
      </w:r>
    </w:p>
    <w:p w14:paraId="2D33E78A" w14:textId="3B465168" w:rsidR="00E617E5" w:rsidRDefault="00E617E5" w:rsidP="00081386">
      <w:pPr>
        <w:rPr>
          <w:b w:val="0"/>
          <w:bCs/>
          <w:sz w:val="24"/>
          <w:szCs w:val="24"/>
        </w:rPr>
      </w:pPr>
    </w:p>
    <w:p w14:paraId="13ADC612" w14:textId="1E53DC03" w:rsidR="00E617E5" w:rsidRDefault="00E617E5" w:rsidP="00081386">
      <w:pPr>
        <w:rPr>
          <w:b w:val="0"/>
          <w:bCs/>
          <w:sz w:val="24"/>
          <w:szCs w:val="24"/>
        </w:rPr>
      </w:pPr>
      <w:r>
        <w:rPr>
          <w:b w:val="0"/>
          <w:bCs/>
          <w:sz w:val="24"/>
          <w:szCs w:val="24"/>
        </w:rPr>
        <w:t>Each script uses a stored procedure on our SQL server to Push the data into the correct table.</w:t>
      </w:r>
    </w:p>
    <w:p w14:paraId="122C241A" w14:textId="43B776B5" w:rsidR="00D965D0" w:rsidRDefault="00D965D0" w:rsidP="00081386">
      <w:pPr>
        <w:rPr>
          <w:b w:val="0"/>
          <w:bCs/>
          <w:sz w:val="24"/>
          <w:szCs w:val="24"/>
        </w:rPr>
      </w:pPr>
      <w:r>
        <w:rPr>
          <w:b w:val="0"/>
          <w:bCs/>
          <w:sz w:val="24"/>
          <w:szCs w:val="24"/>
        </w:rPr>
        <w:t xml:space="preserve">Some values are static such as customer number so this is added by the script. Other data such as Sales units and </w:t>
      </w:r>
      <w:r w:rsidR="006A24CC">
        <w:rPr>
          <w:b w:val="0"/>
          <w:bCs/>
          <w:sz w:val="24"/>
          <w:szCs w:val="24"/>
        </w:rPr>
        <w:t>revenue are taken directly from the file.</w:t>
      </w:r>
    </w:p>
    <w:p w14:paraId="7051DC9C" w14:textId="0F894B3B" w:rsidR="009C3AA6" w:rsidRDefault="009C3AA6" w:rsidP="00081386">
      <w:pPr>
        <w:rPr>
          <w:b w:val="0"/>
          <w:bCs/>
          <w:sz w:val="24"/>
          <w:szCs w:val="24"/>
        </w:rPr>
      </w:pPr>
    </w:p>
    <w:p w14:paraId="2117C1F8" w14:textId="3AC6E95C" w:rsidR="009C3AA6" w:rsidRDefault="009A6B6A" w:rsidP="00081386">
      <w:pPr>
        <w:rPr>
          <w:b w:val="0"/>
          <w:bCs/>
          <w:sz w:val="24"/>
          <w:szCs w:val="24"/>
        </w:rPr>
      </w:pPr>
      <w:r>
        <w:rPr>
          <w:b w:val="0"/>
          <w:bCs/>
          <w:sz w:val="24"/>
          <w:szCs w:val="24"/>
        </w:rPr>
        <w:t>The information that is stored in the data warehouse is then pushed to a second data warehouse on Azure. It is transformed and pushed using ETL processes written in SQL. This second data warehouse is used for our reporting in power BI</w:t>
      </w:r>
      <w:r w:rsidR="006A2AD1">
        <w:rPr>
          <w:b w:val="0"/>
          <w:bCs/>
          <w:sz w:val="24"/>
          <w:szCs w:val="24"/>
        </w:rPr>
        <w:t xml:space="preserve"> Service.</w:t>
      </w:r>
      <w:r w:rsidR="0002402E">
        <w:rPr>
          <w:b w:val="0"/>
          <w:bCs/>
          <w:sz w:val="24"/>
          <w:szCs w:val="24"/>
        </w:rPr>
        <w:t xml:space="preserve"> Both on premises and Azure Data warehouses are </w:t>
      </w:r>
      <w:r w:rsidR="00B756A6">
        <w:rPr>
          <w:b w:val="0"/>
          <w:bCs/>
          <w:sz w:val="24"/>
          <w:szCs w:val="24"/>
        </w:rPr>
        <w:t xml:space="preserve">SQL relational databases. </w:t>
      </w:r>
    </w:p>
    <w:p w14:paraId="3D0C1873" w14:textId="77777777" w:rsidR="0020329C" w:rsidRDefault="0020329C" w:rsidP="0020329C">
      <w:pPr>
        <w:rPr>
          <w:b w:val="0"/>
          <w:bCs/>
          <w:sz w:val="24"/>
          <w:szCs w:val="24"/>
        </w:rPr>
      </w:pPr>
    </w:p>
    <w:p w14:paraId="7BF3469C" w14:textId="01A20566" w:rsidR="0020329C" w:rsidRDefault="0020329C" w:rsidP="00081386">
      <w:pPr>
        <w:rPr>
          <w:b w:val="0"/>
          <w:bCs/>
          <w:sz w:val="24"/>
          <w:szCs w:val="24"/>
        </w:rPr>
      </w:pPr>
      <w:r>
        <w:rPr>
          <w:b w:val="0"/>
          <w:bCs/>
          <w:sz w:val="24"/>
          <w:szCs w:val="24"/>
        </w:rPr>
        <w:t>All the data is loaded into one sale out table that stores all the individual lines from each file that is read in.  Blended if you will into one large dataset.  Obviously different files offer different data, so Constants are set and used in the python code Where a specific column has the data missing in the file allowing us to create the one table.</w:t>
      </w:r>
      <w:r w:rsidR="00880DFE">
        <w:rPr>
          <w:b w:val="0"/>
          <w:bCs/>
          <w:sz w:val="24"/>
          <w:szCs w:val="24"/>
        </w:rPr>
        <w:t xml:space="preserve">  This is done by using the same stored procedure </w:t>
      </w:r>
      <w:r w:rsidR="002C297E">
        <w:rPr>
          <w:b w:val="0"/>
          <w:bCs/>
          <w:sz w:val="24"/>
          <w:szCs w:val="24"/>
        </w:rPr>
        <w:t xml:space="preserve">on the SQL server </w:t>
      </w:r>
      <w:r w:rsidR="00880DFE">
        <w:rPr>
          <w:b w:val="0"/>
          <w:bCs/>
          <w:sz w:val="24"/>
          <w:szCs w:val="24"/>
        </w:rPr>
        <w:t>for each file</w:t>
      </w:r>
      <w:r w:rsidR="002C297E">
        <w:rPr>
          <w:b w:val="0"/>
          <w:bCs/>
          <w:sz w:val="24"/>
          <w:szCs w:val="24"/>
        </w:rPr>
        <w:t>.</w:t>
      </w:r>
    </w:p>
    <w:p w14:paraId="3FB5BE9F" w14:textId="3A5EA5D1" w:rsidR="0073686A" w:rsidRDefault="0073686A" w:rsidP="00081386">
      <w:pPr>
        <w:rPr>
          <w:b w:val="0"/>
          <w:bCs/>
          <w:sz w:val="24"/>
          <w:szCs w:val="24"/>
        </w:rPr>
      </w:pPr>
    </w:p>
    <w:p w14:paraId="5C0C0FE0" w14:textId="44BE49F2" w:rsidR="0073686A" w:rsidRDefault="005971CB" w:rsidP="00081386">
      <w:pPr>
        <w:rPr>
          <w:b w:val="0"/>
          <w:bCs/>
          <w:sz w:val="24"/>
          <w:szCs w:val="24"/>
        </w:rPr>
      </w:pPr>
      <w:r>
        <w:rPr>
          <w:b w:val="0"/>
          <w:bCs/>
          <w:sz w:val="24"/>
          <w:szCs w:val="24"/>
        </w:rPr>
        <w:t xml:space="preserve">The Below Image Shows the part of the code </w:t>
      </w:r>
      <w:r w:rsidR="00DF6524">
        <w:rPr>
          <w:b w:val="0"/>
          <w:bCs/>
          <w:sz w:val="24"/>
          <w:szCs w:val="24"/>
        </w:rPr>
        <w:t>that v</w:t>
      </w:r>
      <w:r>
        <w:rPr>
          <w:b w:val="0"/>
          <w:bCs/>
          <w:sz w:val="24"/>
          <w:szCs w:val="24"/>
        </w:rPr>
        <w:t>alidates the file</w:t>
      </w:r>
      <w:r w:rsidR="00DF6524">
        <w:rPr>
          <w:b w:val="0"/>
          <w:bCs/>
          <w:sz w:val="24"/>
          <w:szCs w:val="24"/>
        </w:rPr>
        <w:t xml:space="preserve"> to make sure that the structure has not changed</w:t>
      </w:r>
    </w:p>
    <w:p w14:paraId="4377A0C6" w14:textId="5327ABAB" w:rsidR="005971CB" w:rsidRDefault="005971CB" w:rsidP="00081386">
      <w:pPr>
        <w:rPr>
          <w:b w:val="0"/>
          <w:bCs/>
          <w:sz w:val="24"/>
          <w:szCs w:val="24"/>
        </w:rPr>
      </w:pPr>
      <w:r>
        <w:rPr>
          <w:noProof/>
        </w:rPr>
        <w:lastRenderedPageBreak/>
        <w:drawing>
          <wp:inline distT="0" distB="0" distL="0" distR="0" wp14:anchorId="69841FEE" wp14:editId="3F2A3065">
            <wp:extent cx="6309360" cy="31902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6309360" cy="3190240"/>
                    </a:xfrm>
                    <a:prstGeom prst="rect">
                      <a:avLst/>
                    </a:prstGeom>
                  </pic:spPr>
                </pic:pic>
              </a:graphicData>
            </a:graphic>
          </wp:inline>
        </w:drawing>
      </w:r>
    </w:p>
    <w:p w14:paraId="33F1A865" w14:textId="58D60C66" w:rsidR="00DF6524" w:rsidRDefault="00DF6524" w:rsidP="00081386">
      <w:pPr>
        <w:rPr>
          <w:b w:val="0"/>
          <w:bCs/>
          <w:sz w:val="24"/>
          <w:szCs w:val="24"/>
        </w:rPr>
      </w:pPr>
    </w:p>
    <w:p w14:paraId="26A67980" w14:textId="5EF24341" w:rsidR="00DF6524" w:rsidRDefault="00DF6524" w:rsidP="00081386">
      <w:pPr>
        <w:rPr>
          <w:b w:val="0"/>
          <w:bCs/>
          <w:sz w:val="24"/>
          <w:szCs w:val="24"/>
        </w:rPr>
      </w:pPr>
      <w:r>
        <w:rPr>
          <w:b w:val="0"/>
          <w:bCs/>
          <w:sz w:val="24"/>
          <w:szCs w:val="24"/>
        </w:rPr>
        <w:t xml:space="preserve">If the file </w:t>
      </w:r>
      <w:r w:rsidR="003D1E68">
        <w:rPr>
          <w:b w:val="0"/>
          <w:bCs/>
          <w:sz w:val="24"/>
          <w:szCs w:val="24"/>
        </w:rPr>
        <w:t>structured hasn’t changed then the below code Reads the data from the file</w:t>
      </w:r>
      <w:r w:rsidR="003E02D3">
        <w:rPr>
          <w:b w:val="0"/>
          <w:bCs/>
          <w:sz w:val="24"/>
          <w:szCs w:val="24"/>
        </w:rPr>
        <w:t xml:space="preserve">, and populates all the variables for the row data, which is then appended to an array ready to be pushed to the </w:t>
      </w:r>
      <w:r w:rsidR="00184DEE">
        <w:rPr>
          <w:b w:val="0"/>
          <w:bCs/>
          <w:sz w:val="24"/>
          <w:szCs w:val="24"/>
        </w:rPr>
        <w:t>Sales Out Table. See Image Below</w:t>
      </w:r>
    </w:p>
    <w:p w14:paraId="27F93F12" w14:textId="77777777" w:rsidR="00B73E7D" w:rsidRDefault="00B73E7D" w:rsidP="00081386">
      <w:pPr>
        <w:rPr>
          <w:b w:val="0"/>
          <w:bCs/>
          <w:sz w:val="24"/>
          <w:szCs w:val="24"/>
        </w:rPr>
      </w:pPr>
    </w:p>
    <w:p w14:paraId="66F980DA" w14:textId="0F0B0CBB" w:rsidR="00B73E7D" w:rsidRDefault="00B73E7D" w:rsidP="00081386">
      <w:pPr>
        <w:rPr>
          <w:b w:val="0"/>
          <w:bCs/>
          <w:sz w:val="24"/>
          <w:szCs w:val="24"/>
        </w:rPr>
      </w:pPr>
      <w:r>
        <w:rPr>
          <w:noProof/>
        </w:rPr>
        <w:drawing>
          <wp:inline distT="0" distB="0" distL="0" distR="0" wp14:anchorId="32EBD8C4" wp14:editId="4E2496F6">
            <wp:extent cx="6309360" cy="2757805"/>
            <wp:effectExtent l="0" t="0" r="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6309360" cy="2757805"/>
                    </a:xfrm>
                    <a:prstGeom prst="rect">
                      <a:avLst/>
                    </a:prstGeom>
                  </pic:spPr>
                </pic:pic>
              </a:graphicData>
            </a:graphic>
          </wp:inline>
        </w:drawing>
      </w:r>
    </w:p>
    <w:p w14:paraId="35F40C92" w14:textId="6E92FE13" w:rsidR="00184DEE" w:rsidRDefault="00184DEE" w:rsidP="00081386">
      <w:pPr>
        <w:rPr>
          <w:b w:val="0"/>
          <w:bCs/>
          <w:sz w:val="24"/>
          <w:szCs w:val="24"/>
        </w:rPr>
      </w:pPr>
    </w:p>
    <w:p w14:paraId="182A1238" w14:textId="4BFF1A0D" w:rsidR="00184DEE" w:rsidRDefault="00C64295" w:rsidP="00081386">
      <w:pPr>
        <w:rPr>
          <w:b w:val="0"/>
          <w:bCs/>
          <w:sz w:val="24"/>
          <w:szCs w:val="24"/>
        </w:rPr>
      </w:pPr>
      <w:r>
        <w:rPr>
          <w:b w:val="0"/>
          <w:bCs/>
          <w:sz w:val="24"/>
          <w:szCs w:val="24"/>
        </w:rPr>
        <w:t xml:space="preserve">The next image shows the part of the code that </w:t>
      </w:r>
      <w:r w:rsidR="00405535">
        <w:rPr>
          <w:b w:val="0"/>
          <w:bCs/>
          <w:sz w:val="24"/>
          <w:szCs w:val="24"/>
        </w:rPr>
        <w:t xml:space="preserve">pushes the data to the server. </w:t>
      </w:r>
    </w:p>
    <w:p w14:paraId="14974A67" w14:textId="0B0E178E" w:rsidR="00405535" w:rsidRDefault="00405535" w:rsidP="00081386">
      <w:pPr>
        <w:rPr>
          <w:b w:val="0"/>
          <w:bCs/>
          <w:sz w:val="24"/>
          <w:szCs w:val="24"/>
        </w:rPr>
      </w:pPr>
    </w:p>
    <w:p w14:paraId="36AA56A9" w14:textId="6D6D427F" w:rsidR="00405535" w:rsidRDefault="00405535" w:rsidP="00081386">
      <w:pPr>
        <w:rPr>
          <w:b w:val="0"/>
          <w:bCs/>
          <w:sz w:val="24"/>
          <w:szCs w:val="24"/>
        </w:rPr>
      </w:pPr>
      <w:r>
        <w:rPr>
          <w:noProof/>
        </w:rPr>
        <w:lastRenderedPageBreak/>
        <w:drawing>
          <wp:inline distT="0" distB="0" distL="0" distR="0" wp14:anchorId="3B4C8F73" wp14:editId="6077C27E">
            <wp:extent cx="6309360" cy="18954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6309360" cy="1895475"/>
                    </a:xfrm>
                    <a:prstGeom prst="rect">
                      <a:avLst/>
                    </a:prstGeom>
                  </pic:spPr>
                </pic:pic>
              </a:graphicData>
            </a:graphic>
          </wp:inline>
        </w:drawing>
      </w:r>
    </w:p>
    <w:p w14:paraId="139D0377" w14:textId="57D977AA" w:rsidR="00405535" w:rsidRDefault="00405535" w:rsidP="00081386">
      <w:pPr>
        <w:rPr>
          <w:b w:val="0"/>
          <w:bCs/>
          <w:sz w:val="24"/>
          <w:szCs w:val="24"/>
        </w:rPr>
      </w:pPr>
    </w:p>
    <w:p w14:paraId="4CD09DE2" w14:textId="72882801" w:rsidR="00405535" w:rsidRDefault="00161998" w:rsidP="00081386">
      <w:pPr>
        <w:rPr>
          <w:b w:val="0"/>
          <w:bCs/>
          <w:sz w:val="24"/>
          <w:szCs w:val="24"/>
        </w:rPr>
      </w:pPr>
      <w:r>
        <w:rPr>
          <w:b w:val="0"/>
          <w:bCs/>
          <w:sz w:val="24"/>
          <w:szCs w:val="24"/>
        </w:rPr>
        <w:t>As you can see in the code, we try to capture any error that could happen by using try and excepts.  so if it fails at any stage we know where it has failed and can diagnose the problem quicker.</w:t>
      </w:r>
    </w:p>
    <w:p w14:paraId="6C73A486" w14:textId="2B7B93C1" w:rsidR="0085612E" w:rsidRDefault="0085612E" w:rsidP="00081386">
      <w:pPr>
        <w:rPr>
          <w:b w:val="0"/>
          <w:bCs/>
          <w:sz w:val="24"/>
          <w:szCs w:val="24"/>
        </w:rPr>
      </w:pPr>
    </w:p>
    <w:p w14:paraId="3EE01C52" w14:textId="08CB49C3" w:rsidR="0085612E" w:rsidRDefault="0085612E" w:rsidP="00081386">
      <w:pPr>
        <w:rPr>
          <w:b w:val="0"/>
          <w:bCs/>
          <w:sz w:val="24"/>
          <w:szCs w:val="24"/>
        </w:rPr>
      </w:pPr>
      <w:r>
        <w:rPr>
          <w:b w:val="0"/>
          <w:bCs/>
          <w:sz w:val="24"/>
          <w:szCs w:val="24"/>
        </w:rPr>
        <w:t xml:space="preserve">I also use Config Parser module for python.  This allows me to store </w:t>
      </w:r>
      <w:r w:rsidR="00A13544">
        <w:rPr>
          <w:b w:val="0"/>
          <w:bCs/>
          <w:sz w:val="24"/>
          <w:szCs w:val="24"/>
        </w:rPr>
        <w:t xml:space="preserve">variables and strings in a separate </w:t>
      </w:r>
      <w:r w:rsidR="001201AB">
        <w:rPr>
          <w:b w:val="0"/>
          <w:bCs/>
          <w:sz w:val="24"/>
          <w:szCs w:val="24"/>
        </w:rPr>
        <w:t>.</w:t>
      </w:r>
      <w:r w:rsidR="00A13544">
        <w:rPr>
          <w:b w:val="0"/>
          <w:bCs/>
          <w:sz w:val="24"/>
          <w:szCs w:val="24"/>
        </w:rPr>
        <w:t>ini file</w:t>
      </w:r>
      <w:r w:rsidR="001201AB">
        <w:rPr>
          <w:b w:val="0"/>
          <w:bCs/>
          <w:sz w:val="24"/>
          <w:szCs w:val="24"/>
        </w:rPr>
        <w:t xml:space="preserve"> so the code can be easily modified to accept another data source</w:t>
      </w:r>
      <w:r w:rsidR="00BD6E22">
        <w:rPr>
          <w:b w:val="0"/>
          <w:bCs/>
          <w:sz w:val="24"/>
          <w:szCs w:val="24"/>
        </w:rPr>
        <w:t>.  File paths and connection strings are 2 of the things that can be stored in the .ini file.</w:t>
      </w:r>
      <w:r w:rsidR="00526BF8">
        <w:rPr>
          <w:b w:val="0"/>
          <w:bCs/>
          <w:sz w:val="24"/>
          <w:szCs w:val="24"/>
        </w:rPr>
        <w:t xml:space="preserve">  I also use logging</w:t>
      </w:r>
      <w:r w:rsidR="00E322EC">
        <w:rPr>
          <w:b w:val="0"/>
          <w:bCs/>
          <w:sz w:val="24"/>
          <w:szCs w:val="24"/>
        </w:rPr>
        <w:t xml:space="preserve"> to store the errors when something breaks as well as pushing a notification to our slack channel which then pops up a notification for us.</w:t>
      </w:r>
    </w:p>
    <w:p w14:paraId="6B61E846" w14:textId="2618B96C" w:rsidR="0090166C" w:rsidRDefault="0090166C" w:rsidP="00081386">
      <w:pPr>
        <w:rPr>
          <w:b w:val="0"/>
          <w:bCs/>
          <w:sz w:val="24"/>
          <w:szCs w:val="24"/>
        </w:rPr>
      </w:pPr>
    </w:p>
    <w:p w14:paraId="1D8E1E9B" w14:textId="5DD82F05" w:rsidR="0090166C" w:rsidRDefault="0090166C" w:rsidP="00081386">
      <w:pPr>
        <w:rPr>
          <w:b w:val="0"/>
          <w:bCs/>
          <w:sz w:val="24"/>
          <w:szCs w:val="24"/>
        </w:rPr>
      </w:pPr>
      <w:r>
        <w:rPr>
          <w:b w:val="0"/>
          <w:bCs/>
          <w:sz w:val="24"/>
          <w:szCs w:val="24"/>
        </w:rPr>
        <w:t xml:space="preserve">Data is restricted in both on premises and Azure tables. For the source system, </w:t>
      </w:r>
      <w:r w:rsidR="00145B07">
        <w:rPr>
          <w:b w:val="0"/>
          <w:bCs/>
          <w:sz w:val="24"/>
          <w:szCs w:val="24"/>
        </w:rPr>
        <w:t xml:space="preserve">there are permissions in place so that only those that need to can see the data. Things like ship to addresses are only viewable by sales and customer services in the source system and then only a few people can see list views of the addresses. The Azure and Power BI Desktop can only be viewed by those who have been invited and even </w:t>
      </w:r>
      <w:r w:rsidR="00171F0A">
        <w:rPr>
          <w:b w:val="0"/>
          <w:bCs/>
          <w:sz w:val="24"/>
          <w:szCs w:val="24"/>
        </w:rPr>
        <w:t>then,</w:t>
      </w:r>
      <w:r w:rsidR="00145B07">
        <w:rPr>
          <w:b w:val="0"/>
          <w:bCs/>
          <w:sz w:val="24"/>
          <w:szCs w:val="24"/>
        </w:rPr>
        <w:t xml:space="preserve"> the row level security means that the reps can only see the customers they are assigned to.</w:t>
      </w:r>
      <w:r w:rsidR="00171F0A">
        <w:rPr>
          <w:b w:val="0"/>
          <w:bCs/>
          <w:sz w:val="24"/>
          <w:szCs w:val="24"/>
        </w:rPr>
        <w:t xml:space="preserve"> The only people in the building who have access to our servers are members of the IT team</w:t>
      </w:r>
      <w:r w:rsidR="00A030F8">
        <w:rPr>
          <w:b w:val="0"/>
          <w:bCs/>
          <w:sz w:val="24"/>
          <w:szCs w:val="24"/>
        </w:rPr>
        <w:t>.</w:t>
      </w:r>
    </w:p>
    <w:p w14:paraId="41B52D3B" w14:textId="5E951848" w:rsidR="00415847" w:rsidRDefault="00415847" w:rsidP="00081386">
      <w:pPr>
        <w:rPr>
          <w:b w:val="0"/>
          <w:bCs/>
          <w:sz w:val="24"/>
          <w:szCs w:val="24"/>
        </w:rPr>
      </w:pPr>
    </w:p>
    <w:p w14:paraId="18D178EC" w14:textId="3718A564" w:rsidR="00415847" w:rsidRDefault="00415847" w:rsidP="00081386">
      <w:pPr>
        <w:rPr>
          <w:b w:val="0"/>
          <w:bCs/>
          <w:sz w:val="24"/>
          <w:szCs w:val="24"/>
        </w:rPr>
      </w:pPr>
    </w:p>
    <w:p w14:paraId="478DB4E2" w14:textId="511F2C17" w:rsidR="00415847" w:rsidRDefault="00911DDA" w:rsidP="00081386">
      <w:pPr>
        <w:rPr>
          <w:sz w:val="24"/>
          <w:szCs w:val="24"/>
        </w:rPr>
      </w:pPr>
      <w:r>
        <w:rPr>
          <w:sz w:val="24"/>
          <w:szCs w:val="24"/>
        </w:rPr>
        <w:t>6.0 Implications</w:t>
      </w:r>
      <w:r w:rsidR="002A2FBB">
        <w:rPr>
          <w:sz w:val="24"/>
          <w:szCs w:val="24"/>
        </w:rPr>
        <w:t xml:space="preserve"> and Value</w:t>
      </w:r>
    </w:p>
    <w:p w14:paraId="06F9F390" w14:textId="3A99C361" w:rsidR="001D3963" w:rsidRDefault="00CB4839" w:rsidP="00081386">
      <w:pPr>
        <w:rPr>
          <w:b w:val="0"/>
          <w:bCs/>
          <w:sz w:val="24"/>
          <w:szCs w:val="24"/>
        </w:rPr>
      </w:pPr>
      <w:r>
        <w:rPr>
          <w:b w:val="0"/>
          <w:bCs/>
          <w:sz w:val="24"/>
          <w:szCs w:val="24"/>
        </w:rPr>
        <w:t>The implications of this data are mainly positive. However, this is data we have no control over and is provided by the customer. This means we are reliant on them providing accurate data. There has been at times instances when somebody else’s product has been added to our data, which can cause an issue with reading in the data when it can’t find a reference to the item number.</w:t>
      </w:r>
    </w:p>
    <w:p w14:paraId="37E931E9" w14:textId="082C910A" w:rsidR="00CB4839" w:rsidRDefault="00CB4839" w:rsidP="00081386">
      <w:pPr>
        <w:rPr>
          <w:b w:val="0"/>
          <w:bCs/>
          <w:sz w:val="24"/>
          <w:szCs w:val="24"/>
        </w:rPr>
      </w:pPr>
    </w:p>
    <w:p w14:paraId="30C4D47F" w14:textId="0943A778" w:rsidR="00CB4839" w:rsidRDefault="00CB4839" w:rsidP="00081386">
      <w:pPr>
        <w:rPr>
          <w:b w:val="0"/>
          <w:bCs/>
          <w:sz w:val="24"/>
          <w:szCs w:val="24"/>
        </w:rPr>
      </w:pPr>
      <w:r>
        <w:rPr>
          <w:b w:val="0"/>
          <w:bCs/>
          <w:sz w:val="24"/>
          <w:szCs w:val="24"/>
        </w:rPr>
        <w:t xml:space="preserve">If this happens it shows </w:t>
      </w:r>
      <w:r w:rsidR="00CB3361">
        <w:rPr>
          <w:b w:val="0"/>
          <w:bCs/>
          <w:sz w:val="24"/>
          <w:szCs w:val="24"/>
        </w:rPr>
        <w:t xml:space="preserve">unknown in the report. </w:t>
      </w:r>
      <w:r w:rsidR="00657B0E">
        <w:rPr>
          <w:b w:val="0"/>
          <w:bCs/>
          <w:sz w:val="24"/>
          <w:szCs w:val="24"/>
        </w:rPr>
        <w:t>Unfortunately,</w:t>
      </w:r>
      <w:r w:rsidR="00CB3361">
        <w:rPr>
          <w:b w:val="0"/>
          <w:bCs/>
          <w:sz w:val="24"/>
          <w:szCs w:val="24"/>
        </w:rPr>
        <w:t xml:space="preserve"> the python scripts do</w:t>
      </w:r>
      <w:r w:rsidR="009561B5">
        <w:rPr>
          <w:b w:val="0"/>
          <w:bCs/>
          <w:sz w:val="24"/>
          <w:szCs w:val="24"/>
        </w:rPr>
        <w:t xml:space="preserve"> not detect this when reading in the file</w:t>
      </w:r>
      <w:r w:rsidR="00F9376E">
        <w:rPr>
          <w:b w:val="0"/>
          <w:bCs/>
          <w:sz w:val="24"/>
          <w:szCs w:val="24"/>
        </w:rPr>
        <w:t xml:space="preserve"> as they have no direct reference to check</w:t>
      </w:r>
      <w:r w:rsidR="009561B5">
        <w:rPr>
          <w:b w:val="0"/>
          <w:bCs/>
          <w:sz w:val="24"/>
          <w:szCs w:val="24"/>
        </w:rPr>
        <w:t xml:space="preserve">. </w:t>
      </w:r>
      <w:r w:rsidR="00657B0E">
        <w:rPr>
          <w:b w:val="0"/>
          <w:bCs/>
          <w:sz w:val="24"/>
          <w:szCs w:val="24"/>
        </w:rPr>
        <w:t>This data can then skew the rest of the data even if it only be by a small amount.</w:t>
      </w:r>
    </w:p>
    <w:p w14:paraId="037C6B9C" w14:textId="5738E373" w:rsidR="00F9376E" w:rsidRDefault="00F9376E" w:rsidP="00081386">
      <w:pPr>
        <w:rPr>
          <w:b w:val="0"/>
          <w:bCs/>
          <w:sz w:val="24"/>
          <w:szCs w:val="24"/>
        </w:rPr>
      </w:pPr>
    </w:p>
    <w:p w14:paraId="3C7A9592" w14:textId="079EF13E" w:rsidR="00F9376E" w:rsidRDefault="00DB6868" w:rsidP="00081386">
      <w:pPr>
        <w:rPr>
          <w:b w:val="0"/>
          <w:bCs/>
          <w:sz w:val="24"/>
          <w:szCs w:val="24"/>
        </w:rPr>
      </w:pPr>
      <w:r>
        <w:rPr>
          <w:b w:val="0"/>
          <w:bCs/>
          <w:sz w:val="24"/>
          <w:szCs w:val="24"/>
        </w:rPr>
        <w:lastRenderedPageBreak/>
        <w:t>This has not happened often but when it does, the affected row or rows are removed from the Data warehouses and the source file.</w:t>
      </w:r>
    </w:p>
    <w:p w14:paraId="77999F3A" w14:textId="5B7E6DC1" w:rsidR="00DB6868" w:rsidRDefault="00DB6868" w:rsidP="00081386">
      <w:pPr>
        <w:rPr>
          <w:b w:val="0"/>
          <w:bCs/>
          <w:sz w:val="24"/>
          <w:szCs w:val="24"/>
        </w:rPr>
      </w:pPr>
    </w:p>
    <w:p w14:paraId="1C455E5B" w14:textId="611904FF" w:rsidR="00DB6868" w:rsidRDefault="00DB6868" w:rsidP="00081386">
      <w:pPr>
        <w:rPr>
          <w:b w:val="0"/>
          <w:bCs/>
          <w:sz w:val="24"/>
          <w:szCs w:val="24"/>
        </w:rPr>
      </w:pPr>
      <w:r>
        <w:rPr>
          <w:b w:val="0"/>
          <w:bCs/>
          <w:sz w:val="24"/>
          <w:szCs w:val="24"/>
        </w:rPr>
        <w:t xml:space="preserve">The positive implications </w:t>
      </w:r>
      <w:r w:rsidR="00F13CBA">
        <w:rPr>
          <w:b w:val="0"/>
          <w:bCs/>
          <w:sz w:val="24"/>
          <w:szCs w:val="24"/>
        </w:rPr>
        <w:t xml:space="preserve">(Value), </w:t>
      </w:r>
      <w:r>
        <w:rPr>
          <w:b w:val="0"/>
          <w:bCs/>
          <w:sz w:val="24"/>
          <w:szCs w:val="24"/>
        </w:rPr>
        <w:t>include</w:t>
      </w:r>
      <w:r w:rsidR="005B4CAC">
        <w:rPr>
          <w:b w:val="0"/>
          <w:bCs/>
          <w:sz w:val="24"/>
          <w:szCs w:val="24"/>
        </w:rPr>
        <w:t xml:space="preserve">, providing us with Historical data so that we can </w:t>
      </w:r>
      <w:r w:rsidR="009E2266">
        <w:rPr>
          <w:b w:val="0"/>
          <w:bCs/>
          <w:sz w:val="24"/>
          <w:szCs w:val="24"/>
        </w:rPr>
        <w:t xml:space="preserve">perform Descriptive Analytics by looking at the data and seeing </w:t>
      </w:r>
      <w:r w:rsidR="00620178">
        <w:rPr>
          <w:b w:val="0"/>
          <w:bCs/>
          <w:sz w:val="24"/>
          <w:szCs w:val="24"/>
        </w:rPr>
        <w:t xml:space="preserve">where products sell well and where they don’t. We can then take this data and diagnose what went wrong. Was the item sold at the wrong time of the year? Is the pricing off? We can then take that information and try and predict what are sales will be like in the future by looking at various periods in time. We will also use prescriptive analysis with strategies to try and avoid what may </w:t>
      </w:r>
      <w:r w:rsidR="00337089">
        <w:rPr>
          <w:b w:val="0"/>
          <w:bCs/>
          <w:sz w:val="24"/>
          <w:szCs w:val="24"/>
        </w:rPr>
        <w:t>have</w:t>
      </w:r>
      <w:r w:rsidR="00620178">
        <w:rPr>
          <w:b w:val="0"/>
          <w:bCs/>
          <w:sz w:val="24"/>
          <w:szCs w:val="24"/>
        </w:rPr>
        <w:t xml:space="preserve"> not worked so well in previous periods</w:t>
      </w:r>
      <w:r w:rsidR="00F07D67">
        <w:rPr>
          <w:b w:val="0"/>
          <w:bCs/>
          <w:sz w:val="24"/>
          <w:szCs w:val="24"/>
        </w:rPr>
        <w:t xml:space="preserve"> or even a way to bring down costs. One example of this is predicting how much stock a customer will need in their warehouse, so that we do not provide them with too much or too little and in doing so can save on storage and transporting costs.</w:t>
      </w:r>
    </w:p>
    <w:p w14:paraId="4D3C1111" w14:textId="14679B43" w:rsidR="00F07D67" w:rsidRDefault="00F07D67" w:rsidP="00081386">
      <w:pPr>
        <w:rPr>
          <w:b w:val="0"/>
          <w:bCs/>
          <w:sz w:val="24"/>
          <w:szCs w:val="24"/>
        </w:rPr>
      </w:pPr>
    </w:p>
    <w:p w14:paraId="65BC03E6" w14:textId="2CBA54F5" w:rsidR="00F07D67" w:rsidRDefault="00F07D67" w:rsidP="00081386">
      <w:pPr>
        <w:rPr>
          <w:b w:val="0"/>
          <w:bCs/>
          <w:sz w:val="24"/>
          <w:szCs w:val="24"/>
        </w:rPr>
      </w:pPr>
      <w:r>
        <w:rPr>
          <w:b w:val="0"/>
          <w:bCs/>
          <w:sz w:val="24"/>
          <w:szCs w:val="24"/>
        </w:rPr>
        <w:t xml:space="preserve">We can also </w:t>
      </w:r>
      <w:r w:rsidR="00E72DAA">
        <w:rPr>
          <w:b w:val="0"/>
          <w:bCs/>
          <w:sz w:val="24"/>
          <w:szCs w:val="24"/>
        </w:rPr>
        <w:t>u</w:t>
      </w:r>
      <w:r>
        <w:rPr>
          <w:b w:val="0"/>
          <w:bCs/>
          <w:sz w:val="24"/>
          <w:szCs w:val="24"/>
        </w:rPr>
        <w:t xml:space="preserve">se the data to compare our customers to see which one is moving more stock and those that </w:t>
      </w:r>
      <w:r w:rsidR="00E72DAA">
        <w:rPr>
          <w:b w:val="0"/>
          <w:bCs/>
          <w:sz w:val="24"/>
          <w:szCs w:val="24"/>
        </w:rPr>
        <w:t>we could potentially try and sell more to. We can also see which product categories are being sold amongst each customer. Sometimes we will do deals with the customer on some under performing ranges by reducing the cost at which they pay for the item. Sometimes small rebates are given if they sell the stock.</w:t>
      </w:r>
    </w:p>
    <w:p w14:paraId="17904860" w14:textId="153544B9" w:rsidR="00E72DAA" w:rsidRDefault="00E72DAA" w:rsidP="00081386">
      <w:pPr>
        <w:rPr>
          <w:b w:val="0"/>
          <w:bCs/>
          <w:sz w:val="24"/>
          <w:szCs w:val="24"/>
        </w:rPr>
      </w:pPr>
    </w:p>
    <w:p w14:paraId="74AA6AD1" w14:textId="25696059" w:rsidR="00774652" w:rsidRDefault="00F21AAA" w:rsidP="00081386">
      <w:pPr>
        <w:rPr>
          <w:b w:val="0"/>
          <w:bCs/>
          <w:sz w:val="24"/>
          <w:szCs w:val="24"/>
        </w:rPr>
      </w:pPr>
      <w:r>
        <w:rPr>
          <w:b w:val="0"/>
          <w:bCs/>
          <w:sz w:val="24"/>
          <w:szCs w:val="24"/>
        </w:rPr>
        <w:t>From this data we can also see the trends of product sales through out the seasons and try and predict when we will bring more stock back in for that product in an order for us to keep our costs down by not storing the items longer than we need to.</w:t>
      </w:r>
      <w:r w:rsidR="005D137B">
        <w:rPr>
          <w:b w:val="0"/>
          <w:bCs/>
          <w:sz w:val="24"/>
          <w:szCs w:val="24"/>
        </w:rPr>
        <w:t xml:space="preserve"> Or even if its worth us bringing in any more stock. If a product isn’t </w:t>
      </w:r>
      <w:r w:rsidR="002A2FBB">
        <w:rPr>
          <w:b w:val="0"/>
          <w:bCs/>
          <w:sz w:val="24"/>
          <w:szCs w:val="24"/>
        </w:rPr>
        <w:t>selling,</w:t>
      </w:r>
      <w:r w:rsidR="005D137B">
        <w:rPr>
          <w:b w:val="0"/>
          <w:bCs/>
          <w:sz w:val="24"/>
          <w:szCs w:val="24"/>
        </w:rPr>
        <w:t xml:space="preserve"> we are not going to bring anymore back in.</w:t>
      </w:r>
    </w:p>
    <w:p w14:paraId="3E54597C" w14:textId="77FEE841" w:rsidR="005D137B" w:rsidRDefault="005D137B" w:rsidP="00081386">
      <w:pPr>
        <w:rPr>
          <w:b w:val="0"/>
          <w:bCs/>
          <w:sz w:val="24"/>
          <w:szCs w:val="24"/>
        </w:rPr>
      </w:pPr>
    </w:p>
    <w:p w14:paraId="0920F08A" w14:textId="77777777" w:rsidR="002E45BB" w:rsidRDefault="002E45BB" w:rsidP="00081386">
      <w:pPr>
        <w:rPr>
          <w:b w:val="0"/>
          <w:bCs/>
          <w:sz w:val="24"/>
          <w:szCs w:val="24"/>
        </w:rPr>
      </w:pPr>
    </w:p>
    <w:p w14:paraId="3A2ACC2D" w14:textId="2D4625D1" w:rsidR="005D137B" w:rsidRDefault="005D137B" w:rsidP="00081386">
      <w:pPr>
        <w:rPr>
          <w:sz w:val="24"/>
          <w:szCs w:val="24"/>
        </w:rPr>
      </w:pPr>
      <w:r>
        <w:rPr>
          <w:sz w:val="24"/>
          <w:szCs w:val="24"/>
        </w:rPr>
        <w:t>7.0</w:t>
      </w:r>
      <w:r w:rsidR="002E45BB">
        <w:rPr>
          <w:sz w:val="24"/>
          <w:szCs w:val="24"/>
        </w:rPr>
        <w:t xml:space="preserve"> Analysis</w:t>
      </w:r>
    </w:p>
    <w:p w14:paraId="7725962B" w14:textId="5BE87F98" w:rsidR="002E45BB" w:rsidRDefault="00D17615" w:rsidP="00081386">
      <w:pPr>
        <w:rPr>
          <w:b w:val="0"/>
          <w:bCs/>
          <w:sz w:val="24"/>
          <w:szCs w:val="24"/>
        </w:rPr>
      </w:pPr>
      <w:r>
        <w:rPr>
          <w:b w:val="0"/>
          <w:bCs/>
          <w:sz w:val="24"/>
          <w:szCs w:val="24"/>
        </w:rPr>
        <w:t xml:space="preserve">In this report so </w:t>
      </w:r>
      <w:r w:rsidR="007E4924">
        <w:rPr>
          <w:b w:val="0"/>
          <w:bCs/>
          <w:sz w:val="24"/>
          <w:szCs w:val="24"/>
        </w:rPr>
        <w:t>far,</w:t>
      </w:r>
      <w:r>
        <w:rPr>
          <w:b w:val="0"/>
          <w:bCs/>
          <w:sz w:val="24"/>
          <w:szCs w:val="24"/>
        </w:rPr>
        <w:t xml:space="preserve"> we have looked at the data sources, how they are read </w:t>
      </w:r>
      <w:r w:rsidR="007E4924">
        <w:rPr>
          <w:b w:val="0"/>
          <w:bCs/>
          <w:sz w:val="24"/>
          <w:szCs w:val="24"/>
        </w:rPr>
        <w:t>into</w:t>
      </w:r>
      <w:r>
        <w:rPr>
          <w:b w:val="0"/>
          <w:bCs/>
          <w:sz w:val="24"/>
          <w:szCs w:val="24"/>
        </w:rPr>
        <w:t xml:space="preserve"> the system and </w:t>
      </w:r>
      <w:r w:rsidR="00016C1E">
        <w:rPr>
          <w:b w:val="0"/>
          <w:bCs/>
          <w:sz w:val="24"/>
          <w:szCs w:val="24"/>
        </w:rPr>
        <w:t>the implications and value to the company.</w:t>
      </w:r>
    </w:p>
    <w:p w14:paraId="27020EC7" w14:textId="14FDBB21" w:rsidR="00016C1E" w:rsidRDefault="00016C1E" w:rsidP="00081386">
      <w:pPr>
        <w:rPr>
          <w:b w:val="0"/>
          <w:bCs/>
          <w:sz w:val="24"/>
          <w:szCs w:val="24"/>
        </w:rPr>
      </w:pPr>
    </w:p>
    <w:p w14:paraId="24734B45" w14:textId="2FF998B4" w:rsidR="00016C1E" w:rsidRDefault="00016C1E" w:rsidP="00081386">
      <w:pPr>
        <w:rPr>
          <w:b w:val="0"/>
          <w:bCs/>
          <w:sz w:val="24"/>
          <w:szCs w:val="24"/>
        </w:rPr>
      </w:pPr>
      <w:r>
        <w:rPr>
          <w:b w:val="0"/>
          <w:bCs/>
          <w:sz w:val="24"/>
          <w:szCs w:val="24"/>
        </w:rPr>
        <w:t xml:space="preserve">As described all the data sources are structured data that can be easily quantified. This means we can sum and group by </w:t>
      </w:r>
      <w:r w:rsidR="00F13B76">
        <w:rPr>
          <w:b w:val="0"/>
          <w:bCs/>
          <w:sz w:val="24"/>
          <w:szCs w:val="24"/>
        </w:rPr>
        <w:t xml:space="preserve">customer, item, IPG, Category, </w:t>
      </w:r>
      <w:r w:rsidR="00C54833">
        <w:rPr>
          <w:b w:val="0"/>
          <w:bCs/>
          <w:sz w:val="24"/>
          <w:szCs w:val="24"/>
        </w:rPr>
        <w:t>Brand,</w:t>
      </w:r>
      <w:r w:rsidR="007E4924">
        <w:rPr>
          <w:b w:val="0"/>
          <w:bCs/>
          <w:sz w:val="24"/>
          <w:szCs w:val="24"/>
        </w:rPr>
        <w:t xml:space="preserve"> </w:t>
      </w:r>
      <w:r w:rsidR="006806B0">
        <w:rPr>
          <w:b w:val="0"/>
          <w:bCs/>
          <w:sz w:val="24"/>
          <w:szCs w:val="24"/>
        </w:rPr>
        <w:t xml:space="preserve">Sales </w:t>
      </w:r>
      <w:r w:rsidR="000B4AA6">
        <w:rPr>
          <w:b w:val="0"/>
          <w:bCs/>
          <w:sz w:val="24"/>
          <w:szCs w:val="24"/>
        </w:rPr>
        <w:t>Rep,</w:t>
      </w:r>
      <w:r w:rsidR="006806B0">
        <w:rPr>
          <w:b w:val="0"/>
          <w:bCs/>
          <w:sz w:val="24"/>
          <w:szCs w:val="24"/>
        </w:rPr>
        <w:t xml:space="preserve"> </w:t>
      </w:r>
      <w:r w:rsidR="007E4924">
        <w:rPr>
          <w:b w:val="0"/>
          <w:bCs/>
          <w:sz w:val="24"/>
          <w:szCs w:val="24"/>
        </w:rPr>
        <w:t>and company.</w:t>
      </w:r>
      <w:r w:rsidR="00C54833">
        <w:rPr>
          <w:b w:val="0"/>
          <w:bCs/>
          <w:sz w:val="24"/>
          <w:szCs w:val="24"/>
        </w:rPr>
        <w:t xml:space="preserve"> This is because of relationships already set up </w:t>
      </w:r>
      <w:r w:rsidR="000B4AA6">
        <w:rPr>
          <w:b w:val="0"/>
          <w:bCs/>
          <w:sz w:val="24"/>
          <w:szCs w:val="24"/>
        </w:rPr>
        <w:t>i</w:t>
      </w:r>
      <w:r w:rsidR="00C54833">
        <w:rPr>
          <w:b w:val="0"/>
          <w:bCs/>
          <w:sz w:val="24"/>
          <w:szCs w:val="24"/>
        </w:rPr>
        <w:t>n the data warehouse between the relevant tables.</w:t>
      </w:r>
      <w:r w:rsidR="005D54AC">
        <w:rPr>
          <w:b w:val="0"/>
          <w:bCs/>
          <w:sz w:val="24"/>
          <w:szCs w:val="24"/>
        </w:rPr>
        <w:t xml:space="preserve"> The data is usually in .xlsx or .csv. Both are easy to read straight into a database.</w:t>
      </w:r>
    </w:p>
    <w:p w14:paraId="31E5E216" w14:textId="5B1F2934" w:rsidR="005D54AC" w:rsidRDefault="005D54AC" w:rsidP="00081386">
      <w:pPr>
        <w:rPr>
          <w:b w:val="0"/>
          <w:bCs/>
          <w:sz w:val="24"/>
          <w:szCs w:val="24"/>
        </w:rPr>
      </w:pPr>
    </w:p>
    <w:p w14:paraId="557C871B" w14:textId="6FE2EA05" w:rsidR="005D54AC" w:rsidRDefault="008E544B" w:rsidP="00081386">
      <w:pPr>
        <w:rPr>
          <w:b w:val="0"/>
          <w:bCs/>
          <w:sz w:val="24"/>
          <w:szCs w:val="24"/>
        </w:rPr>
      </w:pPr>
      <w:r>
        <w:rPr>
          <w:b w:val="0"/>
          <w:bCs/>
          <w:sz w:val="24"/>
          <w:szCs w:val="24"/>
        </w:rPr>
        <w:t xml:space="preserve">The data offers us a way of describing what has happened over a certain period. The longer the period the bigger the picture. This then allows us to diagnose what factors may </w:t>
      </w:r>
      <w:r w:rsidR="00C75F9D">
        <w:rPr>
          <w:b w:val="0"/>
          <w:bCs/>
          <w:sz w:val="24"/>
          <w:szCs w:val="24"/>
        </w:rPr>
        <w:t>have</w:t>
      </w:r>
      <w:r>
        <w:rPr>
          <w:b w:val="0"/>
          <w:bCs/>
          <w:sz w:val="24"/>
          <w:szCs w:val="24"/>
        </w:rPr>
        <w:t xml:space="preserve"> affected sales whether they be good or bad.</w:t>
      </w:r>
      <w:r w:rsidR="00C75F9D">
        <w:rPr>
          <w:b w:val="0"/>
          <w:bCs/>
          <w:sz w:val="24"/>
          <w:szCs w:val="24"/>
        </w:rPr>
        <w:t xml:space="preserve"> It also gives us a basis when working out the budget for the following year and where we need to focus more effort</w:t>
      </w:r>
      <w:r w:rsidR="00AC289E">
        <w:rPr>
          <w:b w:val="0"/>
          <w:bCs/>
          <w:sz w:val="24"/>
          <w:szCs w:val="24"/>
        </w:rPr>
        <w:t xml:space="preserve"> in order to grow</w:t>
      </w:r>
      <w:r w:rsidR="00C75F9D">
        <w:rPr>
          <w:b w:val="0"/>
          <w:bCs/>
          <w:sz w:val="24"/>
          <w:szCs w:val="24"/>
        </w:rPr>
        <w:t>.</w:t>
      </w:r>
    </w:p>
    <w:p w14:paraId="22A435B0" w14:textId="10AC5B03" w:rsidR="00AC289E" w:rsidRDefault="00AC289E" w:rsidP="00081386">
      <w:pPr>
        <w:rPr>
          <w:b w:val="0"/>
          <w:bCs/>
          <w:sz w:val="24"/>
          <w:szCs w:val="24"/>
        </w:rPr>
      </w:pPr>
    </w:p>
    <w:p w14:paraId="3F2C2CCD" w14:textId="7EDA1C23" w:rsidR="00AC289E" w:rsidRDefault="0067221B" w:rsidP="00081386">
      <w:pPr>
        <w:rPr>
          <w:b w:val="0"/>
          <w:bCs/>
          <w:sz w:val="24"/>
          <w:szCs w:val="24"/>
        </w:rPr>
      </w:pPr>
      <w:r>
        <w:rPr>
          <w:b w:val="0"/>
          <w:bCs/>
          <w:sz w:val="24"/>
          <w:szCs w:val="24"/>
        </w:rPr>
        <w:lastRenderedPageBreak/>
        <w:t xml:space="preserve">We have also discussed how the data goes through stages of being read in and then transferred to our cloud Data Warehouse on Azure. This is where the data comes to life. </w:t>
      </w:r>
    </w:p>
    <w:p w14:paraId="10766C7E" w14:textId="2A2CE854" w:rsidR="0067221B" w:rsidRDefault="0067221B" w:rsidP="00081386">
      <w:pPr>
        <w:rPr>
          <w:b w:val="0"/>
          <w:bCs/>
          <w:sz w:val="24"/>
          <w:szCs w:val="24"/>
        </w:rPr>
      </w:pPr>
    </w:p>
    <w:p w14:paraId="17D9AE18" w14:textId="183073AB" w:rsidR="0067221B" w:rsidRDefault="0067221B" w:rsidP="00081386">
      <w:pPr>
        <w:rPr>
          <w:b w:val="0"/>
          <w:bCs/>
          <w:sz w:val="24"/>
          <w:szCs w:val="24"/>
        </w:rPr>
      </w:pPr>
      <w:r>
        <w:rPr>
          <w:b w:val="0"/>
          <w:bCs/>
          <w:sz w:val="24"/>
          <w:szCs w:val="24"/>
        </w:rPr>
        <w:t>After the files have been read in the python scripts move them to an archive folder so that we have a record of the original data. The script will move the file to the error folder if something goes wrong as well as a notification to slack of what went wrong with the import.</w:t>
      </w:r>
    </w:p>
    <w:p w14:paraId="15D21AE6" w14:textId="385EB0BD" w:rsidR="0067221B" w:rsidRDefault="0067221B" w:rsidP="00081386">
      <w:pPr>
        <w:rPr>
          <w:b w:val="0"/>
          <w:bCs/>
          <w:sz w:val="24"/>
          <w:szCs w:val="24"/>
        </w:rPr>
      </w:pPr>
    </w:p>
    <w:p w14:paraId="23AF0B91" w14:textId="1A38EE9B" w:rsidR="0067221B" w:rsidRDefault="0067221B" w:rsidP="00081386">
      <w:pPr>
        <w:rPr>
          <w:b w:val="0"/>
          <w:bCs/>
          <w:sz w:val="24"/>
          <w:szCs w:val="24"/>
        </w:rPr>
      </w:pPr>
      <w:r>
        <w:rPr>
          <w:b w:val="0"/>
          <w:bCs/>
          <w:sz w:val="24"/>
          <w:szCs w:val="24"/>
        </w:rPr>
        <w:t>In Values and Implications, we discussed the benefits and drawbacks of using external data.</w:t>
      </w:r>
    </w:p>
    <w:p w14:paraId="31111E61" w14:textId="5AE71F8E" w:rsidR="0067221B" w:rsidRDefault="0067221B" w:rsidP="00081386">
      <w:pPr>
        <w:rPr>
          <w:b w:val="0"/>
          <w:bCs/>
          <w:sz w:val="24"/>
          <w:szCs w:val="24"/>
        </w:rPr>
      </w:pPr>
      <w:r>
        <w:rPr>
          <w:b w:val="0"/>
          <w:bCs/>
          <w:sz w:val="24"/>
          <w:szCs w:val="24"/>
        </w:rPr>
        <w:t>The biggest drawback is not being in control of the data that is produced</w:t>
      </w:r>
      <w:r w:rsidR="00AB03B3">
        <w:rPr>
          <w:b w:val="0"/>
          <w:bCs/>
          <w:sz w:val="24"/>
          <w:szCs w:val="24"/>
        </w:rPr>
        <w:t>.</w:t>
      </w:r>
      <w:r>
        <w:rPr>
          <w:b w:val="0"/>
          <w:bCs/>
          <w:sz w:val="24"/>
          <w:szCs w:val="24"/>
        </w:rPr>
        <w:t xml:space="preserve"> </w:t>
      </w:r>
      <w:r w:rsidR="00AB03B3">
        <w:rPr>
          <w:b w:val="0"/>
          <w:bCs/>
          <w:sz w:val="24"/>
          <w:szCs w:val="24"/>
        </w:rPr>
        <w:t>However,</w:t>
      </w:r>
      <w:r>
        <w:rPr>
          <w:b w:val="0"/>
          <w:bCs/>
          <w:sz w:val="24"/>
          <w:szCs w:val="24"/>
        </w:rPr>
        <w:t xml:space="preserve"> we do not have a way of </w:t>
      </w:r>
      <w:r w:rsidR="00B85F57">
        <w:rPr>
          <w:b w:val="0"/>
          <w:bCs/>
          <w:sz w:val="24"/>
          <w:szCs w:val="24"/>
        </w:rPr>
        <w:t>producing</w:t>
      </w:r>
      <w:r>
        <w:rPr>
          <w:b w:val="0"/>
          <w:bCs/>
          <w:sz w:val="24"/>
          <w:szCs w:val="24"/>
        </w:rPr>
        <w:t xml:space="preserve"> that data ourselves.</w:t>
      </w:r>
    </w:p>
    <w:p w14:paraId="3ED1C8D0" w14:textId="1111B918" w:rsidR="00945A42" w:rsidRDefault="00945A42" w:rsidP="00081386">
      <w:pPr>
        <w:rPr>
          <w:b w:val="0"/>
          <w:bCs/>
          <w:sz w:val="24"/>
          <w:szCs w:val="24"/>
        </w:rPr>
      </w:pPr>
    </w:p>
    <w:p w14:paraId="0D69D31E" w14:textId="554B6E84" w:rsidR="00774652" w:rsidRDefault="0007452B" w:rsidP="00081386">
      <w:pPr>
        <w:rPr>
          <w:b w:val="0"/>
          <w:bCs/>
          <w:sz w:val="24"/>
          <w:szCs w:val="24"/>
        </w:rPr>
      </w:pPr>
      <w:r>
        <w:rPr>
          <w:b w:val="0"/>
          <w:bCs/>
          <w:sz w:val="24"/>
          <w:szCs w:val="24"/>
        </w:rPr>
        <w:t xml:space="preserve">The data can also offer a lot of value to </w:t>
      </w:r>
      <w:r w:rsidR="00A73AC3">
        <w:rPr>
          <w:b w:val="0"/>
          <w:bCs/>
          <w:sz w:val="24"/>
          <w:szCs w:val="24"/>
        </w:rPr>
        <w:t>bo</w:t>
      </w:r>
      <w:r>
        <w:rPr>
          <w:b w:val="0"/>
          <w:bCs/>
          <w:sz w:val="24"/>
          <w:szCs w:val="24"/>
        </w:rPr>
        <w:t>th us and the customer</w:t>
      </w:r>
      <w:r w:rsidR="00A73AC3">
        <w:rPr>
          <w:b w:val="0"/>
          <w:bCs/>
          <w:sz w:val="24"/>
          <w:szCs w:val="24"/>
        </w:rPr>
        <w:t xml:space="preserve"> by allowing us to supply the right product to the right customer at the right time so that costs can be reduced by both us and </w:t>
      </w:r>
      <w:r w:rsidR="008F545F">
        <w:rPr>
          <w:b w:val="0"/>
          <w:bCs/>
          <w:sz w:val="24"/>
          <w:szCs w:val="24"/>
        </w:rPr>
        <w:t xml:space="preserve">the customer. To do this the sales directors will use prescriptive and </w:t>
      </w:r>
      <w:r w:rsidR="006806B0">
        <w:rPr>
          <w:b w:val="0"/>
          <w:bCs/>
          <w:sz w:val="24"/>
          <w:szCs w:val="24"/>
        </w:rPr>
        <w:t xml:space="preserve">predictive analysis and factor these figures in when working on next </w:t>
      </w:r>
      <w:r w:rsidR="00D076F3">
        <w:rPr>
          <w:b w:val="0"/>
          <w:bCs/>
          <w:sz w:val="24"/>
          <w:szCs w:val="24"/>
        </w:rPr>
        <w:t>year’s</w:t>
      </w:r>
      <w:r w:rsidR="006806B0">
        <w:rPr>
          <w:b w:val="0"/>
          <w:bCs/>
          <w:sz w:val="24"/>
          <w:szCs w:val="24"/>
        </w:rPr>
        <w:t xml:space="preserve"> budget.</w:t>
      </w:r>
      <w:r w:rsidR="00E26A74">
        <w:rPr>
          <w:b w:val="0"/>
          <w:bCs/>
          <w:sz w:val="24"/>
          <w:szCs w:val="24"/>
        </w:rPr>
        <w:t xml:space="preserve"> External Trusted open Data Sets are of great value to the customer and </w:t>
      </w:r>
      <w:r w:rsidR="00271294">
        <w:rPr>
          <w:b w:val="0"/>
          <w:bCs/>
          <w:sz w:val="24"/>
          <w:szCs w:val="24"/>
        </w:rPr>
        <w:t>us</w:t>
      </w:r>
      <w:r w:rsidR="00BD74F3">
        <w:rPr>
          <w:b w:val="0"/>
          <w:bCs/>
          <w:sz w:val="24"/>
          <w:szCs w:val="24"/>
        </w:rPr>
        <w:t xml:space="preserve">. </w:t>
      </w:r>
      <w:r w:rsidR="00271294">
        <w:rPr>
          <w:b w:val="0"/>
          <w:bCs/>
          <w:sz w:val="24"/>
          <w:szCs w:val="24"/>
        </w:rPr>
        <w:t xml:space="preserve">It also connects us to the digital world </w:t>
      </w:r>
      <w:r w:rsidR="00B05E95">
        <w:rPr>
          <w:b w:val="0"/>
          <w:bCs/>
          <w:sz w:val="24"/>
          <w:szCs w:val="24"/>
        </w:rPr>
        <w:t>allowing us to directly access this information from the customers portal.</w:t>
      </w:r>
    </w:p>
    <w:p w14:paraId="49DBA0EF" w14:textId="09B9C8A5" w:rsidR="00B05E95" w:rsidRDefault="00B05E95" w:rsidP="00081386">
      <w:pPr>
        <w:rPr>
          <w:b w:val="0"/>
          <w:bCs/>
          <w:sz w:val="24"/>
          <w:szCs w:val="24"/>
        </w:rPr>
      </w:pPr>
    </w:p>
    <w:p w14:paraId="375310EC" w14:textId="69F21AD2" w:rsidR="00B05E95" w:rsidRDefault="00B05E95" w:rsidP="00081386">
      <w:pPr>
        <w:rPr>
          <w:b w:val="0"/>
          <w:bCs/>
          <w:sz w:val="24"/>
          <w:szCs w:val="24"/>
        </w:rPr>
      </w:pPr>
      <w:r>
        <w:rPr>
          <w:b w:val="0"/>
          <w:bCs/>
          <w:sz w:val="24"/>
          <w:szCs w:val="24"/>
        </w:rPr>
        <w:t xml:space="preserve">All of these portals </w:t>
      </w:r>
      <w:r w:rsidR="000D2287">
        <w:rPr>
          <w:b w:val="0"/>
          <w:bCs/>
          <w:sz w:val="24"/>
          <w:szCs w:val="24"/>
        </w:rPr>
        <w:t>are accessible through Portable devices such as phones, tablets laptops.  All also have the capacity to forward that information on.</w:t>
      </w:r>
    </w:p>
    <w:p w14:paraId="31CC77D3" w14:textId="0C1D954C" w:rsidR="006806B0" w:rsidRDefault="006806B0" w:rsidP="00081386">
      <w:pPr>
        <w:rPr>
          <w:b w:val="0"/>
          <w:bCs/>
          <w:sz w:val="24"/>
          <w:szCs w:val="24"/>
        </w:rPr>
      </w:pPr>
    </w:p>
    <w:p w14:paraId="65F54E90" w14:textId="787F0746" w:rsidR="006806B0" w:rsidRDefault="006806B0" w:rsidP="00081386">
      <w:pPr>
        <w:rPr>
          <w:b w:val="0"/>
          <w:bCs/>
          <w:sz w:val="24"/>
          <w:szCs w:val="24"/>
        </w:rPr>
      </w:pPr>
      <w:r>
        <w:rPr>
          <w:b w:val="0"/>
          <w:bCs/>
          <w:sz w:val="24"/>
          <w:szCs w:val="24"/>
        </w:rPr>
        <w:t>It also allows the company to set targets for the reps to meet based on there</w:t>
      </w:r>
      <w:r w:rsidR="00D076F3">
        <w:rPr>
          <w:b w:val="0"/>
          <w:bCs/>
          <w:sz w:val="24"/>
          <w:szCs w:val="24"/>
        </w:rPr>
        <w:t xml:space="preserve"> previous years data. Usually, bonuses are calculated from this.</w:t>
      </w:r>
    </w:p>
    <w:p w14:paraId="3C470290" w14:textId="0B3A2B27" w:rsidR="007C1785" w:rsidRDefault="007C1785" w:rsidP="00081386">
      <w:pPr>
        <w:rPr>
          <w:b w:val="0"/>
          <w:bCs/>
          <w:sz w:val="24"/>
          <w:szCs w:val="24"/>
        </w:rPr>
      </w:pPr>
    </w:p>
    <w:p w14:paraId="51962CAB" w14:textId="2FB000D6" w:rsidR="007C1785" w:rsidRDefault="008D7072" w:rsidP="00081386">
      <w:pPr>
        <w:rPr>
          <w:b w:val="0"/>
          <w:bCs/>
          <w:sz w:val="24"/>
          <w:szCs w:val="24"/>
        </w:rPr>
      </w:pPr>
      <w:r>
        <w:rPr>
          <w:b w:val="0"/>
          <w:bCs/>
          <w:sz w:val="24"/>
          <w:szCs w:val="24"/>
        </w:rPr>
        <w:t xml:space="preserve">In its current format the data isn’t very readable by a person even though it is structured.  There are a lot of rows and a lot of data to take in. Making the data more readable to people and more easily absorbed is through </w:t>
      </w:r>
      <w:r w:rsidR="007F22BE">
        <w:rPr>
          <w:b w:val="0"/>
          <w:bCs/>
          <w:sz w:val="24"/>
          <w:szCs w:val="24"/>
        </w:rPr>
        <w:t>visualizations and reports.</w:t>
      </w:r>
      <w:r w:rsidR="000B4AA6">
        <w:rPr>
          <w:b w:val="0"/>
          <w:bCs/>
          <w:sz w:val="24"/>
          <w:szCs w:val="24"/>
        </w:rPr>
        <w:t xml:space="preserve"> We achieve this by using a service call Power BI. Which leads us into our next Section.</w:t>
      </w:r>
    </w:p>
    <w:p w14:paraId="0E1CE43E" w14:textId="056CD17B" w:rsidR="00636B90" w:rsidRDefault="00636B90" w:rsidP="00081386">
      <w:pPr>
        <w:rPr>
          <w:b w:val="0"/>
          <w:bCs/>
          <w:sz w:val="24"/>
          <w:szCs w:val="24"/>
        </w:rPr>
      </w:pPr>
    </w:p>
    <w:p w14:paraId="5BB3F3EA" w14:textId="21A14987" w:rsidR="000B4AA6" w:rsidRDefault="000B4AA6" w:rsidP="00081386">
      <w:pPr>
        <w:rPr>
          <w:b w:val="0"/>
          <w:bCs/>
          <w:sz w:val="24"/>
          <w:szCs w:val="24"/>
        </w:rPr>
      </w:pPr>
    </w:p>
    <w:p w14:paraId="438E7AA3" w14:textId="4C039AB4" w:rsidR="000B4AA6" w:rsidRDefault="000B4AA6" w:rsidP="00081386">
      <w:pPr>
        <w:rPr>
          <w:b w:val="0"/>
          <w:bCs/>
          <w:sz w:val="24"/>
          <w:szCs w:val="24"/>
        </w:rPr>
      </w:pPr>
    </w:p>
    <w:p w14:paraId="4152BCEA" w14:textId="204D7EB4" w:rsidR="000B4AA6" w:rsidRDefault="000B4AA6" w:rsidP="00081386">
      <w:pPr>
        <w:rPr>
          <w:sz w:val="24"/>
          <w:szCs w:val="24"/>
        </w:rPr>
      </w:pPr>
      <w:r w:rsidRPr="000B4AA6">
        <w:rPr>
          <w:sz w:val="24"/>
          <w:szCs w:val="24"/>
        </w:rPr>
        <w:t>8.0 Viewing the Data</w:t>
      </w:r>
    </w:p>
    <w:p w14:paraId="5802951C" w14:textId="491D4222" w:rsidR="000B4AA6" w:rsidRDefault="000B4AA6" w:rsidP="00081386">
      <w:pPr>
        <w:rPr>
          <w:b w:val="0"/>
          <w:bCs/>
          <w:sz w:val="24"/>
          <w:szCs w:val="24"/>
        </w:rPr>
      </w:pPr>
      <w:r>
        <w:rPr>
          <w:b w:val="0"/>
          <w:bCs/>
          <w:sz w:val="24"/>
          <w:szCs w:val="24"/>
        </w:rPr>
        <w:t xml:space="preserve">To view the </w:t>
      </w:r>
      <w:r w:rsidR="006252E6">
        <w:rPr>
          <w:b w:val="0"/>
          <w:bCs/>
          <w:sz w:val="24"/>
          <w:szCs w:val="24"/>
        </w:rPr>
        <w:t>data,</w:t>
      </w:r>
      <w:r>
        <w:rPr>
          <w:b w:val="0"/>
          <w:bCs/>
          <w:sz w:val="24"/>
          <w:szCs w:val="24"/>
        </w:rPr>
        <w:t xml:space="preserve"> we use the Power BI service and an Azure Data Warehouse to store the data. The data warehouse is not just for sales out data </w:t>
      </w:r>
      <w:r w:rsidR="006252E6">
        <w:rPr>
          <w:b w:val="0"/>
          <w:bCs/>
          <w:sz w:val="24"/>
          <w:szCs w:val="24"/>
        </w:rPr>
        <w:t>and</w:t>
      </w:r>
      <w:r>
        <w:rPr>
          <w:b w:val="0"/>
          <w:bCs/>
          <w:sz w:val="24"/>
          <w:szCs w:val="24"/>
        </w:rPr>
        <w:t xml:space="preserve"> includes information</w:t>
      </w:r>
      <w:r w:rsidR="006252E6">
        <w:rPr>
          <w:b w:val="0"/>
          <w:bCs/>
          <w:sz w:val="24"/>
          <w:szCs w:val="24"/>
        </w:rPr>
        <w:t xml:space="preserve"> on</w:t>
      </w:r>
      <w:r>
        <w:rPr>
          <w:b w:val="0"/>
          <w:bCs/>
          <w:sz w:val="24"/>
          <w:szCs w:val="24"/>
        </w:rPr>
        <w:t xml:space="preserve"> Sales, </w:t>
      </w:r>
      <w:r w:rsidR="006252E6">
        <w:rPr>
          <w:b w:val="0"/>
          <w:bCs/>
          <w:sz w:val="24"/>
          <w:szCs w:val="24"/>
        </w:rPr>
        <w:t>invoices,</w:t>
      </w:r>
      <w:r>
        <w:rPr>
          <w:b w:val="0"/>
          <w:bCs/>
          <w:sz w:val="24"/>
          <w:szCs w:val="24"/>
        </w:rPr>
        <w:t xml:space="preserve"> and forecasts</w:t>
      </w:r>
      <w:r w:rsidR="006252E6">
        <w:rPr>
          <w:b w:val="0"/>
          <w:bCs/>
          <w:sz w:val="24"/>
          <w:szCs w:val="24"/>
        </w:rPr>
        <w:t xml:space="preserve"> as well as others.</w:t>
      </w:r>
    </w:p>
    <w:p w14:paraId="118AB3A4" w14:textId="111A5C12" w:rsidR="006252E6" w:rsidRDefault="006252E6" w:rsidP="00081386">
      <w:pPr>
        <w:rPr>
          <w:b w:val="0"/>
          <w:bCs/>
          <w:sz w:val="24"/>
          <w:szCs w:val="24"/>
        </w:rPr>
      </w:pPr>
    </w:p>
    <w:p w14:paraId="3B4AC893" w14:textId="69630925" w:rsidR="006252E6" w:rsidRDefault="006252E6" w:rsidP="00081386">
      <w:pPr>
        <w:rPr>
          <w:b w:val="0"/>
          <w:bCs/>
          <w:sz w:val="24"/>
          <w:szCs w:val="24"/>
        </w:rPr>
      </w:pPr>
      <w:r>
        <w:rPr>
          <w:b w:val="0"/>
          <w:bCs/>
          <w:sz w:val="24"/>
          <w:szCs w:val="24"/>
        </w:rPr>
        <w:t>Once the sales out data has been read in and the report refreshed. It can be viewed by those with permission to do so. Reps can only see the customers that relate to them.</w:t>
      </w:r>
    </w:p>
    <w:p w14:paraId="1762C628" w14:textId="4358ADB8" w:rsidR="00DA4EAC" w:rsidRDefault="00DA4EAC" w:rsidP="00081386">
      <w:pPr>
        <w:rPr>
          <w:b w:val="0"/>
          <w:bCs/>
          <w:sz w:val="24"/>
          <w:szCs w:val="24"/>
        </w:rPr>
      </w:pPr>
    </w:p>
    <w:p w14:paraId="1C6D8C2F" w14:textId="3F84EC91" w:rsidR="001C5F3E" w:rsidRDefault="00DA4EAC" w:rsidP="00081386">
      <w:pPr>
        <w:rPr>
          <w:b w:val="0"/>
          <w:bCs/>
          <w:sz w:val="24"/>
          <w:szCs w:val="24"/>
        </w:rPr>
      </w:pPr>
      <w:r>
        <w:rPr>
          <w:b w:val="0"/>
          <w:bCs/>
          <w:sz w:val="24"/>
          <w:szCs w:val="24"/>
        </w:rPr>
        <w:lastRenderedPageBreak/>
        <w:t xml:space="preserve">The sales out data report has 2 views. One for value and one for </w:t>
      </w:r>
      <w:r w:rsidR="000E6B57">
        <w:rPr>
          <w:b w:val="0"/>
          <w:bCs/>
          <w:sz w:val="24"/>
          <w:szCs w:val="24"/>
        </w:rPr>
        <w:t>units out. These are seen in the below screen shots.</w:t>
      </w:r>
    </w:p>
    <w:p w14:paraId="089B6579" w14:textId="4C908203" w:rsidR="001C5F3E" w:rsidRDefault="001C5F3E" w:rsidP="00081386">
      <w:pPr>
        <w:rPr>
          <w:b w:val="0"/>
          <w:bCs/>
          <w:sz w:val="24"/>
          <w:szCs w:val="24"/>
        </w:rPr>
      </w:pPr>
    </w:p>
    <w:p w14:paraId="5ED889A0" w14:textId="1BDA6818" w:rsidR="001C5F3E" w:rsidRDefault="00801118" w:rsidP="00081386">
      <w:pPr>
        <w:rPr>
          <w:b w:val="0"/>
          <w:bCs/>
          <w:sz w:val="24"/>
          <w:szCs w:val="24"/>
        </w:rPr>
      </w:pPr>
      <w:r>
        <w:rPr>
          <w:b w:val="0"/>
          <w:bCs/>
          <w:sz w:val="24"/>
          <w:szCs w:val="24"/>
        </w:rPr>
        <w:t xml:space="preserve">The first screenshot is of the sales </w:t>
      </w:r>
      <w:r w:rsidR="003B252C">
        <w:rPr>
          <w:b w:val="0"/>
          <w:bCs/>
          <w:sz w:val="24"/>
          <w:szCs w:val="24"/>
        </w:rPr>
        <w:t>unit’s</w:t>
      </w:r>
      <w:r>
        <w:rPr>
          <w:b w:val="0"/>
          <w:bCs/>
          <w:sz w:val="24"/>
          <w:szCs w:val="24"/>
        </w:rPr>
        <w:t xml:space="preserve"> view.</w:t>
      </w:r>
      <w:r w:rsidR="003B252C">
        <w:rPr>
          <w:b w:val="0"/>
          <w:bCs/>
          <w:sz w:val="24"/>
          <w:szCs w:val="24"/>
        </w:rPr>
        <w:t xml:space="preserve"> The blanked-out sections are the filters for each customer.</w:t>
      </w:r>
      <w:r w:rsidR="00011933">
        <w:rPr>
          <w:b w:val="0"/>
          <w:bCs/>
          <w:sz w:val="24"/>
          <w:szCs w:val="24"/>
        </w:rPr>
        <w:t xml:space="preserve"> In the top </w:t>
      </w:r>
      <w:r w:rsidR="00245BFA">
        <w:rPr>
          <w:b w:val="0"/>
          <w:bCs/>
          <w:sz w:val="24"/>
          <w:szCs w:val="24"/>
        </w:rPr>
        <w:t>right-hand</w:t>
      </w:r>
      <w:r w:rsidR="00011933">
        <w:rPr>
          <w:b w:val="0"/>
          <w:bCs/>
          <w:sz w:val="24"/>
          <w:szCs w:val="24"/>
        </w:rPr>
        <w:t xml:space="preserve"> corner of the report is a switch that when pressed shows the values.</w:t>
      </w:r>
    </w:p>
    <w:p w14:paraId="1184E436" w14:textId="77777777" w:rsidR="00801118" w:rsidRDefault="00801118" w:rsidP="00081386">
      <w:pPr>
        <w:rPr>
          <w:b w:val="0"/>
          <w:bCs/>
          <w:sz w:val="24"/>
          <w:szCs w:val="24"/>
        </w:rPr>
      </w:pPr>
    </w:p>
    <w:p w14:paraId="2D8546D0" w14:textId="544D83EB" w:rsidR="000E6B57" w:rsidRDefault="001C5F3E" w:rsidP="00081386">
      <w:pPr>
        <w:rPr>
          <w:b w:val="0"/>
          <w:bCs/>
          <w:sz w:val="24"/>
          <w:szCs w:val="24"/>
        </w:rPr>
      </w:pPr>
      <w:r>
        <w:rPr>
          <w:noProof/>
        </w:rPr>
        <w:drawing>
          <wp:inline distT="0" distB="0" distL="0" distR="0" wp14:anchorId="22670126" wp14:editId="2466ACE9">
            <wp:extent cx="6309360" cy="3779520"/>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9"/>
                    <a:stretch>
                      <a:fillRect/>
                    </a:stretch>
                  </pic:blipFill>
                  <pic:spPr>
                    <a:xfrm>
                      <a:off x="0" y="0"/>
                      <a:ext cx="6309360" cy="3779520"/>
                    </a:xfrm>
                    <a:prstGeom prst="rect">
                      <a:avLst/>
                    </a:prstGeom>
                  </pic:spPr>
                </pic:pic>
              </a:graphicData>
            </a:graphic>
          </wp:inline>
        </w:drawing>
      </w:r>
    </w:p>
    <w:p w14:paraId="3CCAC342" w14:textId="49B1A29A" w:rsidR="00B1244A" w:rsidRDefault="00B1244A" w:rsidP="00081386">
      <w:pPr>
        <w:rPr>
          <w:b w:val="0"/>
          <w:bCs/>
          <w:sz w:val="24"/>
          <w:szCs w:val="24"/>
        </w:rPr>
      </w:pPr>
    </w:p>
    <w:p w14:paraId="3FEC5F81" w14:textId="4BA781D7" w:rsidR="00B1244A" w:rsidRDefault="00B1244A" w:rsidP="00081386">
      <w:pPr>
        <w:rPr>
          <w:b w:val="0"/>
          <w:bCs/>
          <w:sz w:val="24"/>
          <w:szCs w:val="24"/>
        </w:rPr>
      </w:pPr>
      <w:r>
        <w:rPr>
          <w:b w:val="0"/>
          <w:bCs/>
          <w:sz w:val="24"/>
          <w:szCs w:val="24"/>
        </w:rPr>
        <w:t>The second screenshot is of the Sales Values View.</w:t>
      </w:r>
    </w:p>
    <w:p w14:paraId="4D83594C" w14:textId="2BB4AE23" w:rsidR="00B1244A" w:rsidRDefault="00927825" w:rsidP="00081386">
      <w:pPr>
        <w:rPr>
          <w:b w:val="0"/>
          <w:bCs/>
          <w:sz w:val="24"/>
          <w:szCs w:val="24"/>
        </w:rPr>
      </w:pPr>
      <w:r>
        <w:rPr>
          <w:noProof/>
        </w:rPr>
        <w:lastRenderedPageBreak/>
        <w:drawing>
          <wp:inline distT="0" distB="0" distL="0" distR="0" wp14:anchorId="4D894CFB" wp14:editId="1B67BAC3">
            <wp:extent cx="6309360" cy="38119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6309360" cy="3811905"/>
                    </a:xfrm>
                    <a:prstGeom prst="rect">
                      <a:avLst/>
                    </a:prstGeom>
                  </pic:spPr>
                </pic:pic>
              </a:graphicData>
            </a:graphic>
          </wp:inline>
        </w:drawing>
      </w:r>
    </w:p>
    <w:p w14:paraId="515882A9" w14:textId="4B995F71" w:rsidR="00011933" w:rsidRDefault="00011933" w:rsidP="00081386">
      <w:pPr>
        <w:rPr>
          <w:b w:val="0"/>
          <w:bCs/>
          <w:sz w:val="24"/>
          <w:szCs w:val="24"/>
        </w:rPr>
      </w:pPr>
    </w:p>
    <w:p w14:paraId="55EF47EB" w14:textId="757491F2" w:rsidR="00011933" w:rsidRDefault="00011933" w:rsidP="00081386">
      <w:pPr>
        <w:rPr>
          <w:b w:val="0"/>
          <w:bCs/>
          <w:sz w:val="24"/>
          <w:szCs w:val="24"/>
        </w:rPr>
      </w:pPr>
      <w:r>
        <w:rPr>
          <w:b w:val="0"/>
          <w:bCs/>
          <w:sz w:val="24"/>
          <w:szCs w:val="24"/>
        </w:rPr>
        <w:t>We have a timeline filter so that quantities and values can be checked over a specific period by simply dragging the timeline to where you want it. You can also change the timeline from years to months to weeks and to days.</w:t>
      </w:r>
      <w:r w:rsidR="00C14F49">
        <w:rPr>
          <w:b w:val="0"/>
          <w:bCs/>
          <w:sz w:val="24"/>
          <w:szCs w:val="24"/>
        </w:rPr>
        <w:t xml:space="preserve"> </w:t>
      </w:r>
    </w:p>
    <w:p w14:paraId="74E9EAA6" w14:textId="4CDBCC68" w:rsidR="00C14F49" w:rsidRDefault="00C14F49" w:rsidP="00081386">
      <w:pPr>
        <w:rPr>
          <w:b w:val="0"/>
          <w:bCs/>
          <w:sz w:val="24"/>
          <w:szCs w:val="24"/>
        </w:rPr>
      </w:pPr>
    </w:p>
    <w:p w14:paraId="273D8421" w14:textId="38A98661" w:rsidR="00C14F49" w:rsidRDefault="00C14F49" w:rsidP="00081386">
      <w:pPr>
        <w:rPr>
          <w:b w:val="0"/>
          <w:bCs/>
          <w:sz w:val="24"/>
          <w:szCs w:val="24"/>
        </w:rPr>
      </w:pPr>
      <w:r>
        <w:rPr>
          <w:b w:val="0"/>
          <w:bCs/>
          <w:sz w:val="24"/>
          <w:szCs w:val="24"/>
        </w:rPr>
        <w:t xml:space="preserve">The report Use’s both a matrix and visuals to present the data. The visual is a simple Bar chart showing </w:t>
      </w:r>
      <w:r w:rsidR="00767DE7">
        <w:rPr>
          <w:b w:val="0"/>
          <w:bCs/>
          <w:sz w:val="24"/>
          <w:szCs w:val="24"/>
        </w:rPr>
        <w:t>the</w:t>
      </w:r>
      <w:r>
        <w:rPr>
          <w:b w:val="0"/>
          <w:bCs/>
          <w:sz w:val="24"/>
          <w:szCs w:val="24"/>
        </w:rPr>
        <w:t xml:space="preserve"> amount out last year (Value or Units), compared to the amount this year.</w:t>
      </w:r>
      <w:r w:rsidR="00767DE7">
        <w:rPr>
          <w:b w:val="0"/>
          <w:bCs/>
          <w:sz w:val="24"/>
          <w:szCs w:val="24"/>
        </w:rPr>
        <w:t xml:space="preserve">  There is also a line in the chart showing the level of stock with customer during the selected period.</w:t>
      </w:r>
    </w:p>
    <w:p w14:paraId="5A9507EF" w14:textId="225E4DB8" w:rsidR="009B320C" w:rsidRDefault="009B320C" w:rsidP="00081386">
      <w:pPr>
        <w:rPr>
          <w:b w:val="0"/>
          <w:bCs/>
          <w:sz w:val="24"/>
          <w:szCs w:val="24"/>
        </w:rPr>
      </w:pPr>
    </w:p>
    <w:p w14:paraId="16D842EB" w14:textId="3E3C3FB7" w:rsidR="009B320C" w:rsidRDefault="009B320C" w:rsidP="00081386">
      <w:pPr>
        <w:rPr>
          <w:b w:val="0"/>
          <w:bCs/>
          <w:sz w:val="24"/>
          <w:szCs w:val="24"/>
        </w:rPr>
      </w:pPr>
      <w:r>
        <w:rPr>
          <w:b w:val="0"/>
          <w:bCs/>
          <w:sz w:val="24"/>
          <w:szCs w:val="24"/>
        </w:rPr>
        <w:t>The Matrix shows the actual figures for value and units out In the Amount Out column there is a small visual indicator showing if sales were up down or remained the same for a quick reference.  This is displayed as an arrow as seen above.</w:t>
      </w:r>
    </w:p>
    <w:p w14:paraId="28651D08" w14:textId="4A1795AC" w:rsidR="009B320C" w:rsidRDefault="009B320C" w:rsidP="00081386">
      <w:pPr>
        <w:rPr>
          <w:b w:val="0"/>
          <w:bCs/>
          <w:sz w:val="24"/>
          <w:szCs w:val="24"/>
        </w:rPr>
      </w:pPr>
    </w:p>
    <w:p w14:paraId="05D5B231" w14:textId="2A4553A9" w:rsidR="009B320C" w:rsidRDefault="009B320C" w:rsidP="00081386">
      <w:pPr>
        <w:rPr>
          <w:b w:val="0"/>
          <w:bCs/>
          <w:sz w:val="24"/>
          <w:szCs w:val="24"/>
        </w:rPr>
      </w:pPr>
      <w:r>
        <w:rPr>
          <w:b w:val="0"/>
          <w:bCs/>
          <w:sz w:val="24"/>
          <w:szCs w:val="24"/>
        </w:rPr>
        <w:t xml:space="preserve">The matrix also has multiple levels that you can drill into. The below screenshots show </w:t>
      </w:r>
      <w:r w:rsidR="0014320A">
        <w:rPr>
          <w:b w:val="0"/>
          <w:bCs/>
          <w:sz w:val="24"/>
          <w:szCs w:val="24"/>
        </w:rPr>
        <w:t xml:space="preserve">examples of </w:t>
      </w:r>
      <w:r>
        <w:rPr>
          <w:b w:val="0"/>
          <w:bCs/>
          <w:sz w:val="24"/>
          <w:szCs w:val="24"/>
        </w:rPr>
        <w:t>the different levels in the report.</w:t>
      </w:r>
    </w:p>
    <w:p w14:paraId="57694182" w14:textId="460ECC32" w:rsidR="0073007A" w:rsidRDefault="0073007A" w:rsidP="00081386">
      <w:pPr>
        <w:rPr>
          <w:b w:val="0"/>
          <w:bCs/>
          <w:sz w:val="24"/>
          <w:szCs w:val="24"/>
        </w:rPr>
      </w:pPr>
    </w:p>
    <w:p w14:paraId="4EEBDBC9" w14:textId="77777777" w:rsidR="0073007A" w:rsidRDefault="0073007A" w:rsidP="0073007A">
      <w:pPr>
        <w:pStyle w:val="ListParagraph"/>
        <w:rPr>
          <w:b w:val="0"/>
          <w:bCs/>
          <w:sz w:val="24"/>
          <w:szCs w:val="24"/>
        </w:rPr>
      </w:pPr>
    </w:p>
    <w:p w14:paraId="55F985CB" w14:textId="77777777" w:rsidR="0073007A" w:rsidRDefault="0073007A" w:rsidP="0073007A">
      <w:pPr>
        <w:pStyle w:val="ListParagraph"/>
        <w:rPr>
          <w:b w:val="0"/>
          <w:bCs/>
          <w:sz w:val="24"/>
          <w:szCs w:val="24"/>
        </w:rPr>
      </w:pPr>
    </w:p>
    <w:p w14:paraId="5AC917EE" w14:textId="77777777" w:rsidR="0073007A" w:rsidRDefault="0073007A" w:rsidP="0073007A">
      <w:pPr>
        <w:pStyle w:val="ListParagraph"/>
        <w:rPr>
          <w:b w:val="0"/>
          <w:bCs/>
          <w:sz w:val="24"/>
          <w:szCs w:val="24"/>
        </w:rPr>
      </w:pPr>
    </w:p>
    <w:p w14:paraId="1545891F" w14:textId="77777777" w:rsidR="0073007A" w:rsidRDefault="0073007A" w:rsidP="0073007A">
      <w:pPr>
        <w:pStyle w:val="ListParagraph"/>
        <w:rPr>
          <w:b w:val="0"/>
          <w:bCs/>
          <w:sz w:val="24"/>
          <w:szCs w:val="24"/>
        </w:rPr>
      </w:pPr>
    </w:p>
    <w:p w14:paraId="483D3F8D" w14:textId="77777777" w:rsidR="0073007A" w:rsidRDefault="0073007A" w:rsidP="0073007A">
      <w:pPr>
        <w:pStyle w:val="ListParagraph"/>
        <w:rPr>
          <w:b w:val="0"/>
          <w:bCs/>
          <w:sz w:val="24"/>
          <w:szCs w:val="24"/>
        </w:rPr>
      </w:pPr>
    </w:p>
    <w:p w14:paraId="72096011" w14:textId="77777777" w:rsidR="0073007A" w:rsidRDefault="0073007A" w:rsidP="0073007A">
      <w:pPr>
        <w:pStyle w:val="ListParagraph"/>
        <w:rPr>
          <w:b w:val="0"/>
          <w:bCs/>
          <w:sz w:val="24"/>
          <w:szCs w:val="24"/>
        </w:rPr>
      </w:pPr>
    </w:p>
    <w:p w14:paraId="48AF51B4" w14:textId="6CB771C5" w:rsidR="0073007A" w:rsidRDefault="0073007A" w:rsidP="0073007A">
      <w:pPr>
        <w:pStyle w:val="ListParagraph"/>
        <w:rPr>
          <w:b w:val="0"/>
          <w:bCs/>
          <w:sz w:val="24"/>
          <w:szCs w:val="24"/>
        </w:rPr>
      </w:pPr>
      <w:r>
        <w:rPr>
          <w:b w:val="0"/>
          <w:bCs/>
          <w:sz w:val="24"/>
          <w:szCs w:val="24"/>
        </w:rPr>
        <w:t>Week Number.</w:t>
      </w:r>
    </w:p>
    <w:p w14:paraId="40BC829D" w14:textId="54948DAC" w:rsidR="0073007A" w:rsidRDefault="0073007A" w:rsidP="0073007A">
      <w:pPr>
        <w:pStyle w:val="ListParagraph"/>
        <w:rPr>
          <w:noProof/>
        </w:rPr>
      </w:pPr>
      <w:r w:rsidRPr="0073007A">
        <w:rPr>
          <w:noProof/>
        </w:rPr>
        <w:t xml:space="preserve"> </w:t>
      </w:r>
      <w:r>
        <w:rPr>
          <w:noProof/>
        </w:rPr>
        <w:drawing>
          <wp:inline distT="0" distB="0" distL="0" distR="0" wp14:anchorId="70E27487" wp14:editId="3A9D45FF">
            <wp:extent cx="3314700" cy="2857500"/>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1"/>
                    <a:stretch>
                      <a:fillRect/>
                    </a:stretch>
                  </pic:blipFill>
                  <pic:spPr>
                    <a:xfrm>
                      <a:off x="0" y="0"/>
                      <a:ext cx="3314700" cy="2857500"/>
                    </a:xfrm>
                    <a:prstGeom prst="rect">
                      <a:avLst/>
                    </a:prstGeom>
                  </pic:spPr>
                </pic:pic>
              </a:graphicData>
            </a:graphic>
          </wp:inline>
        </w:drawing>
      </w:r>
    </w:p>
    <w:p w14:paraId="620BEA1B" w14:textId="591072FC" w:rsidR="0073007A" w:rsidRDefault="0073007A" w:rsidP="0073007A">
      <w:pPr>
        <w:pStyle w:val="ListParagraph"/>
        <w:rPr>
          <w:noProof/>
        </w:rPr>
      </w:pPr>
    </w:p>
    <w:p w14:paraId="67180FC7" w14:textId="37C11A1A" w:rsidR="0073007A" w:rsidRDefault="0073007A" w:rsidP="0073007A">
      <w:pPr>
        <w:pStyle w:val="ListParagraph"/>
        <w:rPr>
          <w:b w:val="0"/>
          <w:bCs/>
          <w:noProof/>
        </w:rPr>
      </w:pPr>
    </w:p>
    <w:p w14:paraId="06132EBE" w14:textId="26D883BD" w:rsidR="0014320A" w:rsidRDefault="0014320A" w:rsidP="0073007A">
      <w:pPr>
        <w:pStyle w:val="ListParagraph"/>
        <w:rPr>
          <w:b w:val="0"/>
          <w:bCs/>
          <w:noProof/>
        </w:rPr>
      </w:pPr>
      <w:r>
        <w:rPr>
          <w:b w:val="0"/>
          <w:bCs/>
          <w:noProof/>
        </w:rPr>
        <w:t>Brand.</w:t>
      </w:r>
    </w:p>
    <w:p w14:paraId="5B42B1D1" w14:textId="19EA9DE0" w:rsidR="0014320A" w:rsidRDefault="0014320A" w:rsidP="0073007A">
      <w:pPr>
        <w:pStyle w:val="ListParagraph"/>
        <w:rPr>
          <w:b w:val="0"/>
          <w:bCs/>
          <w:sz w:val="24"/>
          <w:szCs w:val="24"/>
        </w:rPr>
      </w:pPr>
      <w:r>
        <w:rPr>
          <w:noProof/>
        </w:rPr>
        <w:drawing>
          <wp:inline distT="0" distB="0" distL="0" distR="0" wp14:anchorId="29D7DFA3" wp14:editId="59AB4A0D">
            <wp:extent cx="4191000" cy="287655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4191000" cy="2876550"/>
                    </a:xfrm>
                    <a:prstGeom prst="rect">
                      <a:avLst/>
                    </a:prstGeom>
                  </pic:spPr>
                </pic:pic>
              </a:graphicData>
            </a:graphic>
          </wp:inline>
        </w:drawing>
      </w:r>
    </w:p>
    <w:p w14:paraId="58B76620" w14:textId="4A1E273B" w:rsidR="0014320A" w:rsidRDefault="0014320A" w:rsidP="0073007A">
      <w:pPr>
        <w:pStyle w:val="ListParagraph"/>
        <w:rPr>
          <w:b w:val="0"/>
          <w:bCs/>
          <w:sz w:val="24"/>
          <w:szCs w:val="24"/>
        </w:rPr>
      </w:pPr>
    </w:p>
    <w:p w14:paraId="01D3CD84" w14:textId="07FC6036" w:rsidR="0014320A" w:rsidRDefault="0014320A" w:rsidP="0073007A">
      <w:pPr>
        <w:pStyle w:val="ListParagraph"/>
        <w:rPr>
          <w:b w:val="0"/>
          <w:bCs/>
          <w:sz w:val="24"/>
          <w:szCs w:val="24"/>
        </w:rPr>
      </w:pPr>
      <w:r>
        <w:rPr>
          <w:b w:val="0"/>
          <w:bCs/>
          <w:sz w:val="24"/>
          <w:szCs w:val="24"/>
        </w:rPr>
        <w:t xml:space="preserve">Other levels include, </w:t>
      </w:r>
      <w:r w:rsidR="00A253AE">
        <w:rPr>
          <w:b w:val="0"/>
          <w:bCs/>
          <w:sz w:val="24"/>
          <w:szCs w:val="24"/>
        </w:rPr>
        <w:t>IPG, Range, Item, and customer.</w:t>
      </w:r>
      <w:r w:rsidR="0021745E">
        <w:rPr>
          <w:b w:val="0"/>
          <w:bCs/>
          <w:sz w:val="24"/>
          <w:szCs w:val="24"/>
        </w:rPr>
        <w:t xml:space="preserve"> This allows us to analyze the data from different directions.</w:t>
      </w:r>
    </w:p>
    <w:p w14:paraId="7803BAFA" w14:textId="4228EDF9" w:rsidR="0021745E" w:rsidRDefault="0021745E" w:rsidP="0073007A">
      <w:pPr>
        <w:pStyle w:val="ListParagraph"/>
        <w:rPr>
          <w:b w:val="0"/>
          <w:bCs/>
          <w:sz w:val="24"/>
          <w:szCs w:val="24"/>
        </w:rPr>
      </w:pPr>
    </w:p>
    <w:p w14:paraId="373E4BB0" w14:textId="7951E5AF" w:rsidR="0021745E" w:rsidRDefault="0021745E" w:rsidP="0073007A">
      <w:pPr>
        <w:pStyle w:val="ListParagraph"/>
        <w:rPr>
          <w:b w:val="0"/>
          <w:bCs/>
          <w:sz w:val="24"/>
          <w:szCs w:val="24"/>
        </w:rPr>
      </w:pPr>
      <w:r>
        <w:rPr>
          <w:b w:val="0"/>
          <w:bCs/>
          <w:sz w:val="24"/>
          <w:szCs w:val="24"/>
        </w:rPr>
        <w:t>We also make use of the Internet of things by making the reports available on mobile devices.</w:t>
      </w:r>
    </w:p>
    <w:p w14:paraId="55E5618F" w14:textId="3E894989" w:rsidR="00B02BBC" w:rsidRDefault="00B02BBC" w:rsidP="0073007A">
      <w:pPr>
        <w:pStyle w:val="ListParagraph"/>
        <w:rPr>
          <w:b w:val="0"/>
          <w:bCs/>
          <w:sz w:val="24"/>
          <w:szCs w:val="24"/>
        </w:rPr>
      </w:pPr>
      <w:r>
        <w:rPr>
          <w:b w:val="0"/>
          <w:bCs/>
          <w:sz w:val="24"/>
          <w:szCs w:val="24"/>
        </w:rPr>
        <w:t>Below is a screenshot of the report on a mobile device.</w:t>
      </w:r>
    </w:p>
    <w:p w14:paraId="33D6D587" w14:textId="53CA5DD4" w:rsidR="00B02BBC" w:rsidRDefault="00B02BBC" w:rsidP="0073007A">
      <w:pPr>
        <w:pStyle w:val="ListParagraph"/>
        <w:rPr>
          <w:b w:val="0"/>
          <w:bCs/>
          <w:sz w:val="24"/>
          <w:szCs w:val="24"/>
        </w:rPr>
      </w:pPr>
    </w:p>
    <w:p w14:paraId="157E7A4A" w14:textId="46D311B7" w:rsidR="00B02BBC" w:rsidRDefault="00B02BBC" w:rsidP="0073007A">
      <w:pPr>
        <w:pStyle w:val="ListParagraph"/>
        <w:rPr>
          <w:b w:val="0"/>
          <w:bCs/>
          <w:sz w:val="24"/>
          <w:szCs w:val="24"/>
        </w:rPr>
      </w:pPr>
      <w:r>
        <w:rPr>
          <w:b w:val="0"/>
          <w:bCs/>
          <w:noProof/>
          <w:sz w:val="24"/>
          <w:szCs w:val="24"/>
        </w:rPr>
        <w:lastRenderedPageBreak/>
        <w:drawing>
          <wp:inline distT="0" distB="0" distL="0" distR="0" wp14:anchorId="33DFCE1C" wp14:editId="6CA46E8F">
            <wp:extent cx="6297295" cy="358584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7295" cy="3585845"/>
                    </a:xfrm>
                    <a:prstGeom prst="rect">
                      <a:avLst/>
                    </a:prstGeom>
                    <a:noFill/>
                    <a:ln>
                      <a:noFill/>
                    </a:ln>
                  </pic:spPr>
                </pic:pic>
              </a:graphicData>
            </a:graphic>
          </wp:inline>
        </w:drawing>
      </w:r>
    </w:p>
    <w:p w14:paraId="2A5B7438" w14:textId="118660EA" w:rsidR="008A5DA1" w:rsidRDefault="008A5DA1" w:rsidP="0073007A">
      <w:pPr>
        <w:pStyle w:val="ListParagraph"/>
        <w:rPr>
          <w:b w:val="0"/>
          <w:bCs/>
          <w:sz w:val="24"/>
          <w:szCs w:val="24"/>
        </w:rPr>
      </w:pPr>
    </w:p>
    <w:p w14:paraId="6B4098F1" w14:textId="191E2DED" w:rsidR="008A5DA1" w:rsidRDefault="00C86DA4" w:rsidP="0073007A">
      <w:pPr>
        <w:pStyle w:val="ListParagraph"/>
        <w:rPr>
          <w:b w:val="0"/>
          <w:bCs/>
          <w:sz w:val="24"/>
          <w:szCs w:val="24"/>
        </w:rPr>
      </w:pPr>
      <w:r>
        <w:rPr>
          <w:b w:val="0"/>
          <w:bCs/>
          <w:sz w:val="24"/>
          <w:szCs w:val="24"/>
        </w:rPr>
        <w:t>This offers all the functionality of using it on a computer with the added benefit you can take it with you.</w:t>
      </w:r>
    </w:p>
    <w:p w14:paraId="35D4949F" w14:textId="37566217" w:rsidR="00C23554" w:rsidRDefault="00C23554" w:rsidP="0073007A">
      <w:pPr>
        <w:pStyle w:val="ListParagraph"/>
        <w:rPr>
          <w:b w:val="0"/>
          <w:bCs/>
          <w:sz w:val="24"/>
          <w:szCs w:val="24"/>
        </w:rPr>
      </w:pPr>
    </w:p>
    <w:p w14:paraId="07FDED64" w14:textId="52C9C860" w:rsidR="00C23554" w:rsidRDefault="00C23554" w:rsidP="0073007A">
      <w:pPr>
        <w:pStyle w:val="ListParagraph"/>
        <w:rPr>
          <w:b w:val="0"/>
          <w:bCs/>
          <w:sz w:val="24"/>
          <w:szCs w:val="24"/>
        </w:rPr>
      </w:pPr>
      <w:r>
        <w:rPr>
          <w:b w:val="0"/>
          <w:bCs/>
          <w:sz w:val="24"/>
          <w:szCs w:val="24"/>
        </w:rPr>
        <w:t>Using the Internet of Things, we have made our data available whilst the reps are out on the road. Power BI Service can be accessed through Both the google play store and the Apple App Store</w:t>
      </w:r>
      <w:r w:rsidR="00686B1A">
        <w:rPr>
          <w:b w:val="0"/>
          <w:bCs/>
          <w:sz w:val="24"/>
          <w:szCs w:val="24"/>
        </w:rPr>
        <w:t>.</w:t>
      </w:r>
    </w:p>
    <w:p w14:paraId="2218EC82" w14:textId="313604B4" w:rsidR="00F17E1C" w:rsidRDefault="00F17E1C" w:rsidP="0073007A">
      <w:pPr>
        <w:pStyle w:val="ListParagraph"/>
        <w:rPr>
          <w:b w:val="0"/>
          <w:bCs/>
          <w:sz w:val="24"/>
          <w:szCs w:val="24"/>
        </w:rPr>
      </w:pPr>
    </w:p>
    <w:p w14:paraId="005F4031" w14:textId="669D345B" w:rsidR="00F17E1C" w:rsidRDefault="00A66E85" w:rsidP="0073007A">
      <w:pPr>
        <w:pStyle w:val="ListParagraph"/>
        <w:rPr>
          <w:b w:val="0"/>
          <w:bCs/>
          <w:sz w:val="24"/>
          <w:szCs w:val="24"/>
        </w:rPr>
      </w:pPr>
      <w:r>
        <w:rPr>
          <w:b w:val="0"/>
          <w:bCs/>
          <w:sz w:val="24"/>
          <w:szCs w:val="24"/>
        </w:rPr>
        <w:t xml:space="preserve">Visuals are </w:t>
      </w:r>
      <w:r w:rsidR="00E865E8">
        <w:rPr>
          <w:b w:val="0"/>
          <w:bCs/>
          <w:sz w:val="24"/>
          <w:szCs w:val="24"/>
        </w:rPr>
        <w:t xml:space="preserve">an effective way of showing whether sales have increased or decreased and in the above reports you can see that there are visual </w:t>
      </w:r>
      <w:r w:rsidR="00300D48">
        <w:rPr>
          <w:b w:val="0"/>
          <w:bCs/>
          <w:sz w:val="24"/>
          <w:szCs w:val="24"/>
        </w:rPr>
        <w:t>indicators</w:t>
      </w:r>
      <w:r w:rsidR="00E865E8">
        <w:rPr>
          <w:b w:val="0"/>
          <w:bCs/>
          <w:sz w:val="24"/>
          <w:szCs w:val="24"/>
        </w:rPr>
        <w:t xml:space="preserve"> in the </w:t>
      </w:r>
      <w:r w:rsidR="00300D48">
        <w:rPr>
          <w:b w:val="0"/>
          <w:bCs/>
          <w:sz w:val="24"/>
          <w:szCs w:val="24"/>
        </w:rPr>
        <w:t xml:space="preserve">TY (This year) columns that clearly show with the use of arrows </w:t>
      </w:r>
      <w:r w:rsidR="004B0CDE">
        <w:rPr>
          <w:b w:val="0"/>
          <w:bCs/>
          <w:sz w:val="24"/>
          <w:szCs w:val="24"/>
        </w:rPr>
        <w:t>either up or down.</w:t>
      </w:r>
      <w:r w:rsidR="00D1228C">
        <w:rPr>
          <w:b w:val="0"/>
          <w:bCs/>
          <w:sz w:val="24"/>
          <w:szCs w:val="24"/>
        </w:rPr>
        <w:t xml:space="preserve"> As well as the graph below the matrix.</w:t>
      </w:r>
    </w:p>
    <w:p w14:paraId="10249413" w14:textId="6651631C" w:rsidR="00B10508" w:rsidRDefault="00B10508" w:rsidP="0073007A">
      <w:pPr>
        <w:pStyle w:val="ListParagraph"/>
        <w:rPr>
          <w:b w:val="0"/>
          <w:bCs/>
          <w:sz w:val="24"/>
          <w:szCs w:val="24"/>
        </w:rPr>
      </w:pPr>
    </w:p>
    <w:p w14:paraId="5B540A94" w14:textId="4226AEB3" w:rsidR="00B10508" w:rsidRDefault="00B10508" w:rsidP="0073007A">
      <w:pPr>
        <w:pStyle w:val="ListParagraph"/>
        <w:rPr>
          <w:b w:val="0"/>
          <w:bCs/>
          <w:sz w:val="24"/>
          <w:szCs w:val="24"/>
        </w:rPr>
      </w:pPr>
    </w:p>
    <w:p w14:paraId="72ECDAD0" w14:textId="2EE29D32" w:rsidR="009D0CAB" w:rsidRDefault="00680B3F" w:rsidP="0073007A">
      <w:pPr>
        <w:pStyle w:val="ListParagraph"/>
        <w:rPr>
          <w:b w:val="0"/>
          <w:bCs/>
          <w:sz w:val="24"/>
          <w:szCs w:val="24"/>
        </w:rPr>
      </w:pPr>
      <w:r>
        <w:rPr>
          <w:b w:val="0"/>
          <w:bCs/>
          <w:sz w:val="24"/>
          <w:szCs w:val="24"/>
        </w:rPr>
        <w:t xml:space="preserve">As you can see from the </w:t>
      </w:r>
      <w:r w:rsidR="00D351F2">
        <w:rPr>
          <w:b w:val="0"/>
          <w:bCs/>
          <w:sz w:val="24"/>
          <w:szCs w:val="24"/>
        </w:rPr>
        <w:t>visuals,</w:t>
      </w:r>
      <w:r>
        <w:rPr>
          <w:b w:val="0"/>
          <w:bCs/>
          <w:sz w:val="24"/>
          <w:szCs w:val="24"/>
        </w:rPr>
        <w:t xml:space="preserve"> we collect data from </w:t>
      </w:r>
      <w:r w:rsidR="00D351F2">
        <w:rPr>
          <w:b w:val="0"/>
          <w:bCs/>
          <w:sz w:val="24"/>
          <w:szCs w:val="24"/>
        </w:rPr>
        <w:t>a lot of different customers. The 3 selected in this project are good examples of how all the data we collect is structured. They are always either structured .CSV or .xlsx</w:t>
      </w:r>
      <w:r w:rsidR="009D0CAB">
        <w:rPr>
          <w:b w:val="0"/>
          <w:bCs/>
          <w:sz w:val="24"/>
          <w:szCs w:val="24"/>
        </w:rPr>
        <w:t xml:space="preserve"> (.xls sometimes). At one point one of our customers provided info on comments about our products which would </w:t>
      </w:r>
      <w:r w:rsidR="006B7851">
        <w:rPr>
          <w:b w:val="0"/>
          <w:bCs/>
          <w:sz w:val="24"/>
          <w:szCs w:val="24"/>
        </w:rPr>
        <w:t>have</w:t>
      </w:r>
      <w:r w:rsidR="009D0CAB">
        <w:rPr>
          <w:b w:val="0"/>
          <w:bCs/>
          <w:sz w:val="24"/>
          <w:szCs w:val="24"/>
        </w:rPr>
        <w:t xml:space="preserve"> made a good example of qualitative data, however they dropped this service </w:t>
      </w:r>
      <w:r w:rsidR="006B7851">
        <w:rPr>
          <w:b w:val="0"/>
          <w:bCs/>
          <w:sz w:val="24"/>
          <w:szCs w:val="24"/>
        </w:rPr>
        <w:t>earlier in the</w:t>
      </w:r>
      <w:r w:rsidR="009D0CAB">
        <w:rPr>
          <w:b w:val="0"/>
          <w:bCs/>
          <w:sz w:val="24"/>
          <w:szCs w:val="24"/>
        </w:rPr>
        <w:t xml:space="preserve"> year.</w:t>
      </w:r>
    </w:p>
    <w:p w14:paraId="47221E4B" w14:textId="77777777" w:rsidR="009D0CAB" w:rsidRDefault="009D0CAB" w:rsidP="0073007A">
      <w:pPr>
        <w:pStyle w:val="ListParagraph"/>
        <w:rPr>
          <w:b w:val="0"/>
          <w:bCs/>
          <w:sz w:val="24"/>
          <w:szCs w:val="24"/>
        </w:rPr>
      </w:pPr>
    </w:p>
    <w:p w14:paraId="6108E82F" w14:textId="450F431E" w:rsidR="00B10508" w:rsidRPr="0014320A" w:rsidRDefault="009D0CAB" w:rsidP="0073007A">
      <w:pPr>
        <w:pStyle w:val="ListParagraph"/>
        <w:rPr>
          <w:b w:val="0"/>
          <w:bCs/>
          <w:sz w:val="24"/>
          <w:szCs w:val="24"/>
        </w:rPr>
      </w:pPr>
      <w:r>
        <w:rPr>
          <w:b w:val="0"/>
          <w:bCs/>
          <w:sz w:val="24"/>
          <w:szCs w:val="24"/>
        </w:rPr>
        <w:t>Even though our data is collected in a structured manner we do also have the means to make use of semi structured data</w:t>
      </w:r>
      <w:r w:rsidR="00A57ECC">
        <w:rPr>
          <w:b w:val="0"/>
          <w:bCs/>
          <w:sz w:val="24"/>
          <w:szCs w:val="24"/>
        </w:rPr>
        <w:t xml:space="preserve"> such as </w:t>
      </w:r>
      <w:r w:rsidR="006B7851">
        <w:rPr>
          <w:b w:val="0"/>
          <w:bCs/>
          <w:sz w:val="24"/>
          <w:szCs w:val="24"/>
        </w:rPr>
        <w:t>JSON’s,</w:t>
      </w:r>
      <w:r w:rsidR="00A57ECC">
        <w:rPr>
          <w:b w:val="0"/>
          <w:bCs/>
          <w:sz w:val="24"/>
          <w:szCs w:val="24"/>
        </w:rPr>
        <w:t xml:space="preserve"> .xml etc.</w:t>
      </w:r>
      <w:r>
        <w:rPr>
          <w:b w:val="0"/>
          <w:bCs/>
          <w:sz w:val="24"/>
          <w:szCs w:val="24"/>
        </w:rPr>
        <w:t xml:space="preserve"> </w:t>
      </w:r>
    </w:p>
    <w:p w14:paraId="46D4F69F" w14:textId="7306102B" w:rsidR="009B320C" w:rsidRDefault="009B320C" w:rsidP="00081386">
      <w:pPr>
        <w:rPr>
          <w:b w:val="0"/>
          <w:bCs/>
          <w:sz w:val="24"/>
          <w:szCs w:val="24"/>
        </w:rPr>
      </w:pPr>
    </w:p>
    <w:p w14:paraId="4AA73CBA" w14:textId="77777777" w:rsidR="009B320C" w:rsidRDefault="009B320C" w:rsidP="00081386">
      <w:pPr>
        <w:rPr>
          <w:b w:val="0"/>
          <w:bCs/>
          <w:sz w:val="24"/>
          <w:szCs w:val="24"/>
        </w:rPr>
      </w:pPr>
    </w:p>
    <w:p w14:paraId="534887DF" w14:textId="20914A15" w:rsidR="00055C6F" w:rsidRDefault="00055C6F" w:rsidP="00081386">
      <w:pPr>
        <w:rPr>
          <w:b w:val="0"/>
          <w:bCs/>
          <w:sz w:val="24"/>
          <w:szCs w:val="24"/>
        </w:rPr>
      </w:pPr>
    </w:p>
    <w:p w14:paraId="00D3D9D4" w14:textId="77777777" w:rsidR="00055C6F" w:rsidRPr="000B4AA6" w:rsidRDefault="00055C6F" w:rsidP="00081386">
      <w:pPr>
        <w:rPr>
          <w:b w:val="0"/>
          <w:bCs/>
          <w:sz w:val="24"/>
          <w:szCs w:val="24"/>
        </w:rPr>
      </w:pPr>
    </w:p>
    <w:sectPr w:rsidR="00055C6F" w:rsidRPr="000B4AA6" w:rsidSect="00DF027C">
      <w:headerReference w:type="default" r:id="rId24"/>
      <w:footerReference w:type="default" r:id="rId2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AB92F" w14:textId="77777777" w:rsidR="003B6BFA" w:rsidRDefault="003B6BFA">
      <w:r>
        <w:separator/>
      </w:r>
    </w:p>
    <w:p w14:paraId="756F2F6A" w14:textId="77777777" w:rsidR="003B6BFA" w:rsidRDefault="003B6BFA"/>
  </w:endnote>
  <w:endnote w:type="continuationSeparator" w:id="0">
    <w:p w14:paraId="18B85E4C" w14:textId="77777777" w:rsidR="003B6BFA" w:rsidRDefault="003B6BFA">
      <w:r>
        <w:continuationSeparator/>
      </w:r>
    </w:p>
    <w:p w14:paraId="7406573B" w14:textId="77777777" w:rsidR="003B6BFA" w:rsidRDefault="003B6B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12B4A7C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79610F4"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9D17B" w14:textId="77777777" w:rsidR="003B6BFA" w:rsidRDefault="003B6BFA">
      <w:r>
        <w:separator/>
      </w:r>
    </w:p>
    <w:p w14:paraId="745628EF" w14:textId="77777777" w:rsidR="003B6BFA" w:rsidRDefault="003B6BFA"/>
  </w:footnote>
  <w:footnote w:type="continuationSeparator" w:id="0">
    <w:p w14:paraId="01CD039B" w14:textId="77777777" w:rsidR="003B6BFA" w:rsidRDefault="003B6BFA">
      <w:r>
        <w:continuationSeparator/>
      </w:r>
    </w:p>
    <w:p w14:paraId="311014E5" w14:textId="77777777" w:rsidR="003B6BFA" w:rsidRDefault="003B6B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86FCB8D" w14:textId="77777777" w:rsidTr="00D077E9">
      <w:trPr>
        <w:trHeight w:val="978"/>
      </w:trPr>
      <w:tc>
        <w:tcPr>
          <w:tcW w:w="9990" w:type="dxa"/>
          <w:tcBorders>
            <w:top w:val="nil"/>
            <w:left w:val="nil"/>
            <w:bottom w:val="single" w:sz="36" w:space="0" w:color="34ABA2" w:themeColor="accent3"/>
            <w:right w:val="nil"/>
          </w:tcBorders>
        </w:tcPr>
        <w:p w14:paraId="05A224F0" w14:textId="77777777" w:rsidR="00D077E9" w:rsidRDefault="00D077E9">
          <w:pPr>
            <w:pStyle w:val="Header"/>
          </w:pPr>
        </w:p>
      </w:tc>
    </w:tr>
  </w:tbl>
  <w:p w14:paraId="33E0BB30"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3AC2"/>
    <w:multiLevelType w:val="multilevel"/>
    <w:tmpl w:val="DFBCE9D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8AF17FA"/>
    <w:multiLevelType w:val="multilevel"/>
    <w:tmpl w:val="28780E0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95F6D30"/>
    <w:multiLevelType w:val="hybridMultilevel"/>
    <w:tmpl w:val="76D07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386"/>
    <w:rsid w:val="000016D5"/>
    <w:rsid w:val="000049EF"/>
    <w:rsid w:val="00011933"/>
    <w:rsid w:val="00015A72"/>
    <w:rsid w:val="00016C1E"/>
    <w:rsid w:val="0002402E"/>
    <w:rsid w:val="0002482E"/>
    <w:rsid w:val="00050324"/>
    <w:rsid w:val="00055C6F"/>
    <w:rsid w:val="00060EC8"/>
    <w:rsid w:val="0007452B"/>
    <w:rsid w:val="00081386"/>
    <w:rsid w:val="000A0150"/>
    <w:rsid w:val="000B4AA6"/>
    <w:rsid w:val="000B4B41"/>
    <w:rsid w:val="000B6AB9"/>
    <w:rsid w:val="000B7834"/>
    <w:rsid w:val="000C42C9"/>
    <w:rsid w:val="000D2287"/>
    <w:rsid w:val="000E63C9"/>
    <w:rsid w:val="000E6B57"/>
    <w:rsid w:val="001201AB"/>
    <w:rsid w:val="00130E9D"/>
    <w:rsid w:val="0014320A"/>
    <w:rsid w:val="00145B07"/>
    <w:rsid w:val="00150A6D"/>
    <w:rsid w:val="00161998"/>
    <w:rsid w:val="00171F0A"/>
    <w:rsid w:val="00174949"/>
    <w:rsid w:val="00184DEE"/>
    <w:rsid w:val="00185B35"/>
    <w:rsid w:val="00196D91"/>
    <w:rsid w:val="001B2C5A"/>
    <w:rsid w:val="001C5F3E"/>
    <w:rsid w:val="001C7039"/>
    <w:rsid w:val="001D3963"/>
    <w:rsid w:val="001F2BC8"/>
    <w:rsid w:val="001F5F6B"/>
    <w:rsid w:val="0020329C"/>
    <w:rsid w:val="00207824"/>
    <w:rsid w:val="0021222D"/>
    <w:rsid w:val="002128D5"/>
    <w:rsid w:val="0021745E"/>
    <w:rsid w:val="002334E4"/>
    <w:rsid w:val="00243EBC"/>
    <w:rsid w:val="00245BFA"/>
    <w:rsid w:val="00246A35"/>
    <w:rsid w:val="00271294"/>
    <w:rsid w:val="00284348"/>
    <w:rsid w:val="002A2FBB"/>
    <w:rsid w:val="002B1925"/>
    <w:rsid w:val="002C297E"/>
    <w:rsid w:val="002E45BB"/>
    <w:rsid w:val="002F51F5"/>
    <w:rsid w:val="00300D48"/>
    <w:rsid w:val="00312137"/>
    <w:rsid w:val="00330359"/>
    <w:rsid w:val="00337089"/>
    <w:rsid w:val="0033762F"/>
    <w:rsid w:val="00350FF1"/>
    <w:rsid w:val="00366C7E"/>
    <w:rsid w:val="00377F6B"/>
    <w:rsid w:val="00384EA3"/>
    <w:rsid w:val="003953E4"/>
    <w:rsid w:val="003A39A1"/>
    <w:rsid w:val="003B252C"/>
    <w:rsid w:val="003B6BFA"/>
    <w:rsid w:val="003C2191"/>
    <w:rsid w:val="003D1E68"/>
    <w:rsid w:val="003D3863"/>
    <w:rsid w:val="003E02D3"/>
    <w:rsid w:val="003F1307"/>
    <w:rsid w:val="003F7B51"/>
    <w:rsid w:val="00405535"/>
    <w:rsid w:val="004110DE"/>
    <w:rsid w:val="00415847"/>
    <w:rsid w:val="0044085A"/>
    <w:rsid w:val="00460FD4"/>
    <w:rsid w:val="004B0CDE"/>
    <w:rsid w:val="004B21A5"/>
    <w:rsid w:val="004E5C9B"/>
    <w:rsid w:val="005037F0"/>
    <w:rsid w:val="00516A86"/>
    <w:rsid w:val="00520583"/>
    <w:rsid w:val="00526BF8"/>
    <w:rsid w:val="005275F6"/>
    <w:rsid w:val="0054633A"/>
    <w:rsid w:val="00572102"/>
    <w:rsid w:val="005971CB"/>
    <w:rsid w:val="005A15C5"/>
    <w:rsid w:val="005B4CAC"/>
    <w:rsid w:val="005D137B"/>
    <w:rsid w:val="005D54AC"/>
    <w:rsid w:val="005F1BB0"/>
    <w:rsid w:val="006116AF"/>
    <w:rsid w:val="00612E7D"/>
    <w:rsid w:val="00620178"/>
    <w:rsid w:val="006252E6"/>
    <w:rsid w:val="00636B90"/>
    <w:rsid w:val="00646EB7"/>
    <w:rsid w:val="006561AA"/>
    <w:rsid w:val="00656C4D"/>
    <w:rsid w:val="00657B0E"/>
    <w:rsid w:val="0067221B"/>
    <w:rsid w:val="006806B0"/>
    <w:rsid w:val="00680B3F"/>
    <w:rsid w:val="00686B1A"/>
    <w:rsid w:val="006A24CC"/>
    <w:rsid w:val="006A2AD1"/>
    <w:rsid w:val="006B7851"/>
    <w:rsid w:val="006C7923"/>
    <w:rsid w:val="006E5716"/>
    <w:rsid w:val="006E7471"/>
    <w:rsid w:val="0073007A"/>
    <w:rsid w:val="007302B3"/>
    <w:rsid w:val="00730733"/>
    <w:rsid w:val="00730E3A"/>
    <w:rsid w:val="0073686A"/>
    <w:rsid w:val="00736AAF"/>
    <w:rsid w:val="00765B2A"/>
    <w:rsid w:val="00767DE7"/>
    <w:rsid w:val="00774652"/>
    <w:rsid w:val="00783A34"/>
    <w:rsid w:val="007C1785"/>
    <w:rsid w:val="007C6B52"/>
    <w:rsid w:val="007D16C5"/>
    <w:rsid w:val="007D71B5"/>
    <w:rsid w:val="007E33E4"/>
    <w:rsid w:val="007E4924"/>
    <w:rsid w:val="007F22BE"/>
    <w:rsid w:val="00801118"/>
    <w:rsid w:val="00810A79"/>
    <w:rsid w:val="00817F1A"/>
    <w:rsid w:val="0083053E"/>
    <w:rsid w:val="0085612E"/>
    <w:rsid w:val="00862FE4"/>
    <w:rsid w:val="0086389A"/>
    <w:rsid w:val="0087605E"/>
    <w:rsid w:val="00880DFE"/>
    <w:rsid w:val="0088661E"/>
    <w:rsid w:val="0089711D"/>
    <w:rsid w:val="00897555"/>
    <w:rsid w:val="008A5DA1"/>
    <w:rsid w:val="008B1FEE"/>
    <w:rsid w:val="008B3AEC"/>
    <w:rsid w:val="008D7072"/>
    <w:rsid w:val="008E544B"/>
    <w:rsid w:val="008F545F"/>
    <w:rsid w:val="0090166C"/>
    <w:rsid w:val="00903C32"/>
    <w:rsid w:val="00911DDA"/>
    <w:rsid w:val="00916B16"/>
    <w:rsid w:val="009173B9"/>
    <w:rsid w:val="0092755A"/>
    <w:rsid w:val="00927825"/>
    <w:rsid w:val="0093335D"/>
    <w:rsid w:val="0093613E"/>
    <w:rsid w:val="00936A0E"/>
    <w:rsid w:val="00943026"/>
    <w:rsid w:val="00945A42"/>
    <w:rsid w:val="009561B5"/>
    <w:rsid w:val="0096401F"/>
    <w:rsid w:val="00966B81"/>
    <w:rsid w:val="0099527F"/>
    <w:rsid w:val="009A6B6A"/>
    <w:rsid w:val="009B320C"/>
    <w:rsid w:val="009C3AA6"/>
    <w:rsid w:val="009C6F39"/>
    <w:rsid w:val="009C7720"/>
    <w:rsid w:val="009D0CAB"/>
    <w:rsid w:val="009E0942"/>
    <w:rsid w:val="009E2266"/>
    <w:rsid w:val="00A030F8"/>
    <w:rsid w:val="00A13544"/>
    <w:rsid w:val="00A23AFA"/>
    <w:rsid w:val="00A253AE"/>
    <w:rsid w:val="00A31B3E"/>
    <w:rsid w:val="00A51097"/>
    <w:rsid w:val="00A532F3"/>
    <w:rsid w:val="00A57ECC"/>
    <w:rsid w:val="00A66E85"/>
    <w:rsid w:val="00A73AC3"/>
    <w:rsid w:val="00A8489E"/>
    <w:rsid w:val="00A9491F"/>
    <w:rsid w:val="00AB03B3"/>
    <w:rsid w:val="00AB0C8E"/>
    <w:rsid w:val="00AB2EA4"/>
    <w:rsid w:val="00AC289E"/>
    <w:rsid w:val="00AC29F3"/>
    <w:rsid w:val="00AF3438"/>
    <w:rsid w:val="00B02BBC"/>
    <w:rsid w:val="00B05E95"/>
    <w:rsid w:val="00B07F51"/>
    <w:rsid w:val="00B10508"/>
    <w:rsid w:val="00B1244A"/>
    <w:rsid w:val="00B231E5"/>
    <w:rsid w:val="00B60561"/>
    <w:rsid w:val="00B710BB"/>
    <w:rsid w:val="00B73E7D"/>
    <w:rsid w:val="00B756A6"/>
    <w:rsid w:val="00B837DB"/>
    <w:rsid w:val="00B85F57"/>
    <w:rsid w:val="00BA2D43"/>
    <w:rsid w:val="00BC1591"/>
    <w:rsid w:val="00BD6E22"/>
    <w:rsid w:val="00BD74F3"/>
    <w:rsid w:val="00BF5695"/>
    <w:rsid w:val="00C02B87"/>
    <w:rsid w:val="00C14F49"/>
    <w:rsid w:val="00C23554"/>
    <w:rsid w:val="00C4086D"/>
    <w:rsid w:val="00C54833"/>
    <w:rsid w:val="00C60475"/>
    <w:rsid w:val="00C63A70"/>
    <w:rsid w:val="00C64295"/>
    <w:rsid w:val="00C75F9D"/>
    <w:rsid w:val="00C86DA4"/>
    <w:rsid w:val="00CA1896"/>
    <w:rsid w:val="00CA575E"/>
    <w:rsid w:val="00CB3361"/>
    <w:rsid w:val="00CB4839"/>
    <w:rsid w:val="00CB5B28"/>
    <w:rsid w:val="00CB64F2"/>
    <w:rsid w:val="00CF5371"/>
    <w:rsid w:val="00D0323A"/>
    <w:rsid w:val="00D045F9"/>
    <w:rsid w:val="00D0559F"/>
    <w:rsid w:val="00D076F3"/>
    <w:rsid w:val="00D077E9"/>
    <w:rsid w:val="00D1228C"/>
    <w:rsid w:val="00D151E2"/>
    <w:rsid w:val="00D17615"/>
    <w:rsid w:val="00D27832"/>
    <w:rsid w:val="00D351F2"/>
    <w:rsid w:val="00D42CB7"/>
    <w:rsid w:val="00D4324C"/>
    <w:rsid w:val="00D5413D"/>
    <w:rsid w:val="00D570A9"/>
    <w:rsid w:val="00D70D02"/>
    <w:rsid w:val="00D770C7"/>
    <w:rsid w:val="00D86945"/>
    <w:rsid w:val="00D90290"/>
    <w:rsid w:val="00D965D0"/>
    <w:rsid w:val="00D97958"/>
    <w:rsid w:val="00DA4EAC"/>
    <w:rsid w:val="00DB6868"/>
    <w:rsid w:val="00DC0AB9"/>
    <w:rsid w:val="00DD152F"/>
    <w:rsid w:val="00DD5707"/>
    <w:rsid w:val="00DE213F"/>
    <w:rsid w:val="00DF027C"/>
    <w:rsid w:val="00DF6524"/>
    <w:rsid w:val="00E00A32"/>
    <w:rsid w:val="00E17E52"/>
    <w:rsid w:val="00E22ACD"/>
    <w:rsid w:val="00E26A74"/>
    <w:rsid w:val="00E322EC"/>
    <w:rsid w:val="00E617E5"/>
    <w:rsid w:val="00E620B0"/>
    <w:rsid w:val="00E72DAA"/>
    <w:rsid w:val="00E81B40"/>
    <w:rsid w:val="00E865E8"/>
    <w:rsid w:val="00ED0EC5"/>
    <w:rsid w:val="00ED1249"/>
    <w:rsid w:val="00EE60A8"/>
    <w:rsid w:val="00EF555B"/>
    <w:rsid w:val="00F027BB"/>
    <w:rsid w:val="00F07D67"/>
    <w:rsid w:val="00F11DCF"/>
    <w:rsid w:val="00F13B76"/>
    <w:rsid w:val="00F13CBA"/>
    <w:rsid w:val="00F162EA"/>
    <w:rsid w:val="00F17E1C"/>
    <w:rsid w:val="00F17E74"/>
    <w:rsid w:val="00F21AAA"/>
    <w:rsid w:val="00F426CF"/>
    <w:rsid w:val="00F52D27"/>
    <w:rsid w:val="00F83527"/>
    <w:rsid w:val="00F9376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EA74B"/>
  <w15:docId w15:val="{BAD2D79D-C7B5-4050-9BB6-B93F26FEF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0813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ssell.Kay\AppData\Local\Microsoft\Office\16.0\DTS\en-US%7bFF23618C-1D28-4AF3-B651-45C03CB76F91%7d\%7bBDCAB9C7-48AD-4E07-BC2C-F829842C28E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C6E6589EB94FDF9181B27875461F0E"/>
        <w:category>
          <w:name w:val="General"/>
          <w:gallery w:val="placeholder"/>
        </w:category>
        <w:types>
          <w:type w:val="bbPlcHdr"/>
        </w:types>
        <w:behaviors>
          <w:behavior w:val="content"/>
        </w:behaviors>
        <w:guid w:val="{9EEB461C-47FC-44D1-9B9B-2D02A93075A1}"/>
      </w:docPartPr>
      <w:docPartBody>
        <w:p w:rsidR="005B3A6F" w:rsidRDefault="00A573DA">
          <w:pPr>
            <w:pStyle w:val="FCC6E6589EB94FDF9181B27875461F0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24</w:t>
          </w:r>
          <w:r w:rsidRPr="00D86945">
            <w:rPr>
              <w:rStyle w:val="SubtitleChar"/>
              <w:b/>
            </w:rPr>
            <w:fldChar w:fldCharType="end"/>
          </w:r>
        </w:p>
      </w:docPartBody>
    </w:docPart>
    <w:docPart>
      <w:docPartPr>
        <w:name w:val="7B2F0718D34D430DAF19B734E9AB935C"/>
        <w:category>
          <w:name w:val="General"/>
          <w:gallery w:val="placeholder"/>
        </w:category>
        <w:types>
          <w:type w:val="bbPlcHdr"/>
        </w:types>
        <w:behaviors>
          <w:behavior w:val="content"/>
        </w:behaviors>
        <w:guid w:val="{D4D59729-2688-466E-B007-512FA0EA243F}"/>
      </w:docPartPr>
      <w:docPartBody>
        <w:p w:rsidR="005B3A6F" w:rsidRDefault="00A573DA">
          <w:pPr>
            <w:pStyle w:val="7B2F0718D34D430DAF19B734E9AB935C"/>
          </w:pPr>
          <w:r>
            <w:t>COMPANY NAME</w:t>
          </w:r>
        </w:p>
      </w:docPartBody>
    </w:docPart>
    <w:docPart>
      <w:docPartPr>
        <w:name w:val="A4CFF65C17814B02ADDCEBC3949CEABC"/>
        <w:category>
          <w:name w:val="General"/>
          <w:gallery w:val="placeholder"/>
        </w:category>
        <w:types>
          <w:type w:val="bbPlcHdr"/>
        </w:types>
        <w:behaviors>
          <w:behavior w:val="content"/>
        </w:behaviors>
        <w:guid w:val="{E099E540-C981-4150-ACDF-CDF4E8C9D918}"/>
      </w:docPartPr>
      <w:docPartBody>
        <w:p w:rsidR="005B3A6F" w:rsidRDefault="00A573DA">
          <w:pPr>
            <w:pStyle w:val="A4CFF65C17814B02ADDCEBC3949CEAB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A6F"/>
    <w:rsid w:val="000B38DD"/>
    <w:rsid w:val="003B5A33"/>
    <w:rsid w:val="005B3A6F"/>
    <w:rsid w:val="00A57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CC6E6589EB94FDF9181B27875461F0E">
    <w:name w:val="FCC6E6589EB94FDF9181B27875461F0E"/>
  </w:style>
  <w:style w:type="paragraph" w:customStyle="1" w:styleId="7B2F0718D34D430DAF19B734E9AB935C">
    <w:name w:val="7B2F0718D34D430DAF19B734E9AB935C"/>
  </w:style>
  <w:style w:type="paragraph" w:customStyle="1" w:styleId="A4CFF65C17814B02ADDCEBC3949CEABC">
    <w:name w:val="A4CFF65C17814B02ADDCEBC3949CE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Russell Kay</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{BDCAB9C7-48AD-4E07-BC2C-F829842C28E9}tf16392850_win32.dotx</Template>
  <TotalTime>8599</TotalTime>
  <Pages>16</Pages>
  <Words>2709</Words>
  <Characters>15445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Russell Kay</dc:creator>
  <cp:keywords/>
  <cp:lastModifiedBy>Russell Kay</cp:lastModifiedBy>
  <cp:revision>199</cp:revision>
  <cp:lastPrinted>2006-08-01T17:47:00Z</cp:lastPrinted>
  <dcterms:created xsi:type="dcterms:W3CDTF">2021-11-24T15:07:00Z</dcterms:created>
  <dcterms:modified xsi:type="dcterms:W3CDTF">2021-12-20T14:21:00Z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